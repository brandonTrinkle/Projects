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0BC1" w14:textId="77777777" w:rsidR="002C79E6" w:rsidRDefault="002C79E6" w:rsidP="002C79E6"/>
    <w:p w14:paraId="569A960C" w14:textId="77777777" w:rsidR="002C79E6" w:rsidRDefault="002C79E6" w:rsidP="002C79E6"/>
    <w:p w14:paraId="037B2746" w14:textId="77777777" w:rsidR="002C79E6" w:rsidRDefault="002C79E6" w:rsidP="002C79E6"/>
    <w:p w14:paraId="269E64E6" w14:textId="77777777" w:rsidR="002C79E6" w:rsidRDefault="002C79E6" w:rsidP="002C79E6"/>
    <w:p w14:paraId="25919570" w14:textId="77777777" w:rsidR="002C79E6" w:rsidRDefault="002C79E6" w:rsidP="002C79E6"/>
    <w:p w14:paraId="5D1EA0E9" w14:textId="30948AA5" w:rsidR="6A36C4BF" w:rsidRPr="00B863FB" w:rsidRDefault="00D82F31" w:rsidP="00B863FB">
      <w:pPr>
        <w:pStyle w:val="Title"/>
      </w:pPr>
      <w:r>
        <w:t xml:space="preserve">Lab </w:t>
      </w:r>
      <w:r w:rsidR="00324B87">
        <w:t>5</w:t>
      </w:r>
    </w:p>
    <w:p w14:paraId="7B0FDF76" w14:textId="0C9C921C" w:rsidR="201D26C8" w:rsidRPr="00D82F31" w:rsidRDefault="201D26C8" w:rsidP="00D82F31"/>
    <w:p w14:paraId="2AFCA363" w14:textId="3DFDF9B3" w:rsidR="00A417C1" w:rsidRDefault="00D82F31" w:rsidP="002C79E6">
      <w:pPr>
        <w:pStyle w:val="Subtitle"/>
      </w:pPr>
      <w:r>
        <w:t>Brandon Trinkle</w:t>
      </w:r>
    </w:p>
    <w:p w14:paraId="3914C7A2" w14:textId="1E9593FA" w:rsidR="002C79E6" w:rsidRDefault="00D82F31" w:rsidP="002C79E6">
      <w:pPr>
        <w:pStyle w:val="Subtitle"/>
      </w:pPr>
      <w:r>
        <w:t>Arizona State University</w:t>
      </w:r>
    </w:p>
    <w:p w14:paraId="6D3B744E" w14:textId="63427068" w:rsidR="002C79E6" w:rsidRDefault="00564CC3" w:rsidP="002C79E6">
      <w:pPr>
        <w:pStyle w:val="Subtitle"/>
      </w:pPr>
      <w:sdt>
        <w:sdtPr>
          <w:id w:val="-568883333"/>
          <w:placeholder>
            <w:docPart w:val="A26702A642594622804F5F181FA26FEE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D82F31">
        <w:t>IFT 200</w:t>
      </w:r>
    </w:p>
    <w:p w14:paraId="1CE9C81A" w14:textId="6BE9E01E" w:rsidR="002C79E6" w:rsidRDefault="00D82F31" w:rsidP="002C79E6">
      <w:pPr>
        <w:pStyle w:val="Subtitle"/>
      </w:pPr>
      <w:r>
        <w:t>Professor Nikita Goel</w:t>
      </w:r>
    </w:p>
    <w:p w14:paraId="4FAE5959" w14:textId="3CE28027" w:rsidR="201D26C8" w:rsidRDefault="00230543" w:rsidP="002C79E6">
      <w:pPr>
        <w:pStyle w:val="Subtitle"/>
      </w:pPr>
      <w:r>
        <w:t>2/</w:t>
      </w:r>
      <w:r w:rsidR="00564CC3">
        <w:t>10</w:t>
      </w:r>
      <w:r w:rsidR="00D82F31">
        <w:t>/2024</w:t>
      </w:r>
    </w:p>
    <w:p w14:paraId="6EA6853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5529A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CFF026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E0B65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42FC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2EC21E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7DE40F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46E07BC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CA655D2" w14:textId="3C223311" w:rsidR="005461A4" w:rsidRDefault="005461A4" w:rsidP="00D33F8C">
      <w:pPr>
        <w:pStyle w:val="SectionTitle"/>
      </w:pPr>
      <w:r>
        <w:lastRenderedPageBreak/>
        <w:t>Reflection</w:t>
      </w:r>
    </w:p>
    <w:p w14:paraId="3B842D0D" w14:textId="090BD440" w:rsidR="005461A4" w:rsidRPr="005461A4" w:rsidRDefault="003654CE" w:rsidP="005461A4">
      <w:r>
        <w:t xml:space="preserve">In this lab we discovered easier ways to </w:t>
      </w:r>
      <w:r w:rsidR="000643A8">
        <w:t xml:space="preserve">modify and create ORM models.  This will be useful in the future when creating new models.  The approach of showing us </w:t>
      </w:r>
      <w:r w:rsidR="00BD4110">
        <w:t xml:space="preserve">different ways to build the model will be useful for future labs.  </w:t>
      </w:r>
      <w:r w:rsidR="00A22A9D">
        <w:t>The displays and relationships are useful to understand how the different objects relate to each other.</w:t>
      </w:r>
    </w:p>
    <w:p w14:paraId="2CE54A20" w14:textId="17D83643" w:rsidR="004342F9" w:rsidRDefault="00D82F31" w:rsidP="00D33F8C">
      <w:pPr>
        <w:pStyle w:val="SectionTitle"/>
      </w:pPr>
      <w:r>
        <w:lastRenderedPageBreak/>
        <w:t>Screenshots of completed la</w:t>
      </w:r>
      <w:r w:rsidR="00D33F8C">
        <w:t>b</w:t>
      </w:r>
    </w:p>
    <w:p w14:paraId="7305DE01" w14:textId="7D2C1F3D" w:rsidR="00D33F8C" w:rsidRDefault="00C06199" w:rsidP="00D33F8C">
      <w:r w:rsidRPr="00C06199">
        <w:rPr>
          <w:noProof/>
        </w:rPr>
        <w:drawing>
          <wp:inline distT="0" distB="0" distL="0" distR="0" wp14:anchorId="20B7736E" wp14:editId="1DED8F09">
            <wp:extent cx="5943600" cy="3290570"/>
            <wp:effectExtent l="0" t="0" r="0" b="5080"/>
            <wp:docPr id="100622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25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CB56" w14:textId="555846B9" w:rsidR="00BF24F4" w:rsidRDefault="00BF24F4" w:rsidP="00D33F8C">
      <w:r w:rsidRPr="00BF24F4">
        <w:rPr>
          <w:noProof/>
        </w:rPr>
        <w:drawing>
          <wp:inline distT="0" distB="0" distL="0" distR="0" wp14:anchorId="369E1B0D" wp14:editId="01C718CA">
            <wp:extent cx="5943600" cy="3272155"/>
            <wp:effectExtent l="0" t="0" r="0" b="4445"/>
            <wp:docPr id="70127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769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742B" w14:textId="3F19F510" w:rsidR="00BF24F4" w:rsidRDefault="007273FB" w:rsidP="00D33F8C">
      <w:r w:rsidRPr="007273FB">
        <w:rPr>
          <w:noProof/>
        </w:rPr>
        <w:lastRenderedPageBreak/>
        <w:drawing>
          <wp:inline distT="0" distB="0" distL="0" distR="0" wp14:anchorId="61DB49F1" wp14:editId="019F99CC">
            <wp:extent cx="5943600" cy="3290570"/>
            <wp:effectExtent l="0" t="0" r="0" b="5080"/>
            <wp:docPr id="103522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32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996A" w14:textId="7779676C" w:rsidR="00491533" w:rsidRDefault="006F76B6" w:rsidP="00D33F8C">
      <w:r w:rsidRPr="006F76B6">
        <w:rPr>
          <w:noProof/>
        </w:rPr>
        <w:drawing>
          <wp:inline distT="0" distB="0" distL="0" distR="0" wp14:anchorId="07818B74" wp14:editId="41EA828A">
            <wp:extent cx="5943600" cy="3272155"/>
            <wp:effectExtent l="0" t="0" r="0" b="4445"/>
            <wp:docPr id="201177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71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3068" w14:textId="12135DD1" w:rsidR="00BC4CC1" w:rsidRDefault="00BC4CC1" w:rsidP="00D33F8C">
      <w:r w:rsidRPr="00BC4CC1">
        <w:rPr>
          <w:noProof/>
        </w:rPr>
        <w:lastRenderedPageBreak/>
        <w:drawing>
          <wp:inline distT="0" distB="0" distL="0" distR="0" wp14:anchorId="0C02C5A3" wp14:editId="3087D3B1">
            <wp:extent cx="5943600" cy="3281680"/>
            <wp:effectExtent l="0" t="0" r="0" b="0"/>
            <wp:docPr id="119245748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57486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8B71" w14:textId="65E8F753" w:rsidR="00342E4F" w:rsidRDefault="00A90520" w:rsidP="00D33F8C">
      <w:r w:rsidRPr="00A90520">
        <w:rPr>
          <w:noProof/>
        </w:rPr>
        <w:drawing>
          <wp:inline distT="0" distB="0" distL="0" distR="0" wp14:anchorId="356513C1" wp14:editId="655566C2">
            <wp:extent cx="5943600" cy="3281680"/>
            <wp:effectExtent l="0" t="0" r="0" b="0"/>
            <wp:docPr id="32492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23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BFE9" w14:textId="13A8B3EA" w:rsidR="00A90520" w:rsidRDefault="00AA1DBD" w:rsidP="00D33F8C">
      <w:r w:rsidRPr="00AA1DBD">
        <w:rPr>
          <w:noProof/>
        </w:rPr>
        <w:lastRenderedPageBreak/>
        <w:drawing>
          <wp:inline distT="0" distB="0" distL="0" distR="0" wp14:anchorId="4A0AE64F" wp14:editId="7D708107">
            <wp:extent cx="5943600" cy="3268980"/>
            <wp:effectExtent l="0" t="0" r="0" b="7620"/>
            <wp:docPr id="12265641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417" name="Picture 1" descr="A computer screen shot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5EA6" w14:textId="4820C536" w:rsidR="00AA1DBD" w:rsidRDefault="003F7D68" w:rsidP="00D33F8C">
      <w:r w:rsidRPr="003F7D68">
        <w:rPr>
          <w:noProof/>
        </w:rPr>
        <w:drawing>
          <wp:inline distT="0" distB="0" distL="0" distR="0" wp14:anchorId="2C3A835B" wp14:editId="173FFBA6">
            <wp:extent cx="5943600" cy="3287395"/>
            <wp:effectExtent l="0" t="0" r="0" b="8255"/>
            <wp:docPr id="184676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60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B692" w14:textId="1CA31068" w:rsidR="00922EF4" w:rsidRDefault="00922EF4" w:rsidP="00D33F8C">
      <w:r w:rsidRPr="00922EF4">
        <w:rPr>
          <w:noProof/>
        </w:rPr>
        <w:lastRenderedPageBreak/>
        <w:drawing>
          <wp:inline distT="0" distB="0" distL="0" distR="0" wp14:anchorId="36B92BFD" wp14:editId="38F0ADB3">
            <wp:extent cx="5943600" cy="3275330"/>
            <wp:effectExtent l="0" t="0" r="0" b="1270"/>
            <wp:docPr id="186472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24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1682" w14:textId="328F9E55" w:rsidR="00922EF4" w:rsidRDefault="009A6E45" w:rsidP="00D33F8C">
      <w:r w:rsidRPr="009A6E45">
        <w:rPr>
          <w:noProof/>
        </w:rPr>
        <w:drawing>
          <wp:inline distT="0" distB="0" distL="0" distR="0" wp14:anchorId="4AB9F3BA" wp14:editId="0E74B4A4">
            <wp:extent cx="5943600" cy="3290570"/>
            <wp:effectExtent l="0" t="0" r="0" b="5080"/>
            <wp:docPr id="179633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375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C3B4" w14:textId="30413030" w:rsidR="002B31D9" w:rsidRDefault="003F280A" w:rsidP="00D33F8C">
      <w:r w:rsidRPr="003F280A">
        <w:rPr>
          <w:noProof/>
        </w:rPr>
        <w:lastRenderedPageBreak/>
        <w:drawing>
          <wp:inline distT="0" distB="0" distL="0" distR="0" wp14:anchorId="4FE26E2A" wp14:editId="24414B17">
            <wp:extent cx="5943600" cy="3272155"/>
            <wp:effectExtent l="0" t="0" r="0" b="4445"/>
            <wp:docPr id="110578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86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A0FD" w14:textId="09A4CDAC" w:rsidR="00755648" w:rsidRDefault="00621A9F" w:rsidP="00D33F8C">
      <w:r w:rsidRPr="00621A9F">
        <w:rPr>
          <w:noProof/>
        </w:rPr>
        <w:drawing>
          <wp:inline distT="0" distB="0" distL="0" distR="0" wp14:anchorId="1272FF8D" wp14:editId="333AF987">
            <wp:extent cx="5943600" cy="3287395"/>
            <wp:effectExtent l="0" t="0" r="0" b="8255"/>
            <wp:docPr id="1779609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97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C16" w14:textId="51BAC222" w:rsidR="00621A9F" w:rsidRDefault="00C50F9E" w:rsidP="00D33F8C">
      <w:r w:rsidRPr="00C50F9E">
        <w:rPr>
          <w:noProof/>
        </w:rPr>
        <w:lastRenderedPageBreak/>
        <w:drawing>
          <wp:inline distT="0" distB="0" distL="0" distR="0" wp14:anchorId="04B673EA" wp14:editId="402100B5">
            <wp:extent cx="5943600" cy="3287395"/>
            <wp:effectExtent l="0" t="0" r="0" b="8255"/>
            <wp:docPr id="147812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2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8F1" w14:textId="26C90ACC" w:rsidR="00C50F9E" w:rsidRDefault="00AB101C" w:rsidP="00D33F8C">
      <w:r w:rsidRPr="00AB101C">
        <w:rPr>
          <w:noProof/>
        </w:rPr>
        <w:drawing>
          <wp:inline distT="0" distB="0" distL="0" distR="0" wp14:anchorId="09AFEDBC" wp14:editId="3C62B66B">
            <wp:extent cx="5943600" cy="3287395"/>
            <wp:effectExtent l="0" t="0" r="0" b="8255"/>
            <wp:docPr id="12234240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401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128F" w14:textId="088947EE" w:rsidR="00AB101C" w:rsidRDefault="00AE0F7E" w:rsidP="00D33F8C">
      <w:r w:rsidRPr="00AE0F7E">
        <w:rPr>
          <w:noProof/>
        </w:rPr>
        <w:lastRenderedPageBreak/>
        <w:drawing>
          <wp:inline distT="0" distB="0" distL="0" distR="0" wp14:anchorId="15991B4D" wp14:editId="417E2D7A">
            <wp:extent cx="5943600" cy="3281680"/>
            <wp:effectExtent l="0" t="0" r="0" b="0"/>
            <wp:docPr id="37453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37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D786" w14:textId="55DB7D2B" w:rsidR="003F7D68" w:rsidRDefault="00D25613" w:rsidP="00D33F8C">
      <w:r w:rsidRPr="00D25613">
        <w:rPr>
          <w:noProof/>
        </w:rPr>
        <w:drawing>
          <wp:inline distT="0" distB="0" distL="0" distR="0" wp14:anchorId="605DBA61" wp14:editId="65D2932F">
            <wp:extent cx="5943600" cy="3272155"/>
            <wp:effectExtent l="0" t="0" r="0" b="4445"/>
            <wp:docPr id="889074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44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7B65" w14:textId="1A5F4F50" w:rsidR="00953709" w:rsidRDefault="00953709" w:rsidP="00D33F8C">
      <w:r w:rsidRPr="00953709">
        <w:rPr>
          <w:noProof/>
        </w:rPr>
        <w:lastRenderedPageBreak/>
        <w:drawing>
          <wp:inline distT="0" distB="0" distL="0" distR="0" wp14:anchorId="55726004" wp14:editId="577C8E05">
            <wp:extent cx="5943600" cy="3275330"/>
            <wp:effectExtent l="0" t="0" r="0" b="1270"/>
            <wp:docPr id="999177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75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9977" w14:textId="245213DA" w:rsidR="00953709" w:rsidRDefault="00C31ADC" w:rsidP="00D33F8C">
      <w:r w:rsidRPr="00C31ADC">
        <w:rPr>
          <w:noProof/>
        </w:rPr>
        <w:drawing>
          <wp:inline distT="0" distB="0" distL="0" distR="0" wp14:anchorId="7BD05DDF" wp14:editId="781B8A31">
            <wp:extent cx="5943600" cy="3284855"/>
            <wp:effectExtent l="0" t="0" r="0" b="0"/>
            <wp:docPr id="17608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79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DF74" w14:textId="7D933B54" w:rsidR="00C31ADC" w:rsidRDefault="00473FE9" w:rsidP="00D33F8C">
      <w:r w:rsidRPr="00473FE9">
        <w:rPr>
          <w:noProof/>
        </w:rPr>
        <w:lastRenderedPageBreak/>
        <w:drawing>
          <wp:inline distT="0" distB="0" distL="0" distR="0" wp14:anchorId="14580499" wp14:editId="16116362">
            <wp:extent cx="5943600" cy="3296920"/>
            <wp:effectExtent l="0" t="0" r="0" b="0"/>
            <wp:docPr id="8629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2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531C" w14:textId="5A8B1A44" w:rsidR="002B4AA8" w:rsidRPr="00D33F8C" w:rsidRDefault="002B4AA8" w:rsidP="00D33F8C">
      <w:r w:rsidRPr="002B4AA8">
        <w:rPr>
          <w:noProof/>
        </w:rPr>
        <w:drawing>
          <wp:inline distT="0" distB="0" distL="0" distR="0" wp14:anchorId="257B878F" wp14:editId="167C946C">
            <wp:extent cx="5943600" cy="3281680"/>
            <wp:effectExtent l="0" t="0" r="0" b="0"/>
            <wp:docPr id="75743852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38528" name="Picture 1" descr="A computer screen shot of a networ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AA8" w:rsidRPr="00D33F8C" w:rsidSect="00A57CB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D4008" w14:textId="77777777" w:rsidR="00D82F31" w:rsidRDefault="00D82F31">
      <w:pPr>
        <w:spacing w:line="240" w:lineRule="auto"/>
      </w:pPr>
      <w:r>
        <w:separator/>
      </w:r>
    </w:p>
    <w:p w14:paraId="788E785A" w14:textId="77777777" w:rsidR="00D82F31" w:rsidRDefault="00D82F31"/>
  </w:endnote>
  <w:endnote w:type="continuationSeparator" w:id="0">
    <w:p w14:paraId="3DD06E27" w14:textId="77777777" w:rsidR="00D82F31" w:rsidRDefault="00D82F31">
      <w:pPr>
        <w:spacing w:line="240" w:lineRule="auto"/>
      </w:pPr>
      <w:r>
        <w:continuationSeparator/>
      </w:r>
    </w:p>
    <w:p w14:paraId="001E931B" w14:textId="77777777" w:rsidR="00D82F31" w:rsidRDefault="00D82F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BCC47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99DE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E1C2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297F4" w14:textId="77777777" w:rsidR="00D82F31" w:rsidRDefault="00D82F31">
      <w:pPr>
        <w:spacing w:line="240" w:lineRule="auto"/>
      </w:pPr>
      <w:r>
        <w:separator/>
      </w:r>
    </w:p>
    <w:p w14:paraId="15FC221E" w14:textId="77777777" w:rsidR="00D82F31" w:rsidRDefault="00D82F31"/>
  </w:footnote>
  <w:footnote w:type="continuationSeparator" w:id="0">
    <w:p w14:paraId="4424AD0E" w14:textId="77777777" w:rsidR="00D82F31" w:rsidRDefault="00D82F31">
      <w:pPr>
        <w:spacing w:line="240" w:lineRule="auto"/>
      </w:pPr>
      <w:r>
        <w:continuationSeparator/>
      </w:r>
    </w:p>
    <w:p w14:paraId="4E0FCF4C" w14:textId="77777777" w:rsidR="00D82F31" w:rsidRDefault="00D82F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88F3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1758E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46A96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31"/>
    <w:rsid w:val="00000763"/>
    <w:rsid w:val="00021A3C"/>
    <w:rsid w:val="00021AB7"/>
    <w:rsid w:val="00023AFE"/>
    <w:rsid w:val="000643A8"/>
    <w:rsid w:val="000A3D9B"/>
    <w:rsid w:val="000D4642"/>
    <w:rsid w:val="000D539D"/>
    <w:rsid w:val="00116273"/>
    <w:rsid w:val="0013604A"/>
    <w:rsid w:val="001B5068"/>
    <w:rsid w:val="00230543"/>
    <w:rsid w:val="002742C6"/>
    <w:rsid w:val="002A1188"/>
    <w:rsid w:val="002B31D9"/>
    <w:rsid w:val="002B3933"/>
    <w:rsid w:val="002B4AA8"/>
    <w:rsid w:val="002C79E6"/>
    <w:rsid w:val="002F3AE9"/>
    <w:rsid w:val="00324B87"/>
    <w:rsid w:val="00333B90"/>
    <w:rsid w:val="00342E4F"/>
    <w:rsid w:val="003654CE"/>
    <w:rsid w:val="003804CC"/>
    <w:rsid w:val="003C73AD"/>
    <w:rsid w:val="003F280A"/>
    <w:rsid w:val="003F7D68"/>
    <w:rsid w:val="004342F9"/>
    <w:rsid w:val="00473FE9"/>
    <w:rsid w:val="00491533"/>
    <w:rsid w:val="004D6C4C"/>
    <w:rsid w:val="00501A40"/>
    <w:rsid w:val="005236ED"/>
    <w:rsid w:val="005461A4"/>
    <w:rsid w:val="00564CC3"/>
    <w:rsid w:val="005C199E"/>
    <w:rsid w:val="005F0AFD"/>
    <w:rsid w:val="00621A9F"/>
    <w:rsid w:val="00633420"/>
    <w:rsid w:val="006359FF"/>
    <w:rsid w:val="00664C1A"/>
    <w:rsid w:val="006B58F3"/>
    <w:rsid w:val="006E17F5"/>
    <w:rsid w:val="006F76B6"/>
    <w:rsid w:val="00706875"/>
    <w:rsid w:val="007174E2"/>
    <w:rsid w:val="007273FB"/>
    <w:rsid w:val="00735F03"/>
    <w:rsid w:val="00755648"/>
    <w:rsid w:val="00784289"/>
    <w:rsid w:val="007E28D6"/>
    <w:rsid w:val="00820E36"/>
    <w:rsid w:val="00870737"/>
    <w:rsid w:val="0087407D"/>
    <w:rsid w:val="008F6C2B"/>
    <w:rsid w:val="009175CD"/>
    <w:rsid w:val="00922EF4"/>
    <w:rsid w:val="00942F6D"/>
    <w:rsid w:val="00953709"/>
    <w:rsid w:val="009971A4"/>
    <w:rsid w:val="009A6E45"/>
    <w:rsid w:val="009F0787"/>
    <w:rsid w:val="00A22A9D"/>
    <w:rsid w:val="00A30F90"/>
    <w:rsid w:val="00A417C1"/>
    <w:rsid w:val="00A57CB9"/>
    <w:rsid w:val="00A661F9"/>
    <w:rsid w:val="00A90520"/>
    <w:rsid w:val="00AA1DBD"/>
    <w:rsid w:val="00AB101C"/>
    <w:rsid w:val="00AE0F7E"/>
    <w:rsid w:val="00B7664D"/>
    <w:rsid w:val="00B863FB"/>
    <w:rsid w:val="00B86440"/>
    <w:rsid w:val="00BB2D6F"/>
    <w:rsid w:val="00BC4CC1"/>
    <w:rsid w:val="00BD4110"/>
    <w:rsid w:val="00BD5731"/>
    <w:rsid w:val="00BD6627"/>
    <w:rsid w:val="00BF24F4"/>
    <w:rsid w:val="00C00F8F"/>
    <w:rsid w:val="00C03068"/>
    <w:rsid w:val="00C06199"/>
    <w:rsid w:val="00C31ADC"/>
    <w:rsid w:val="00C41CB9"/>
    <w:rsid w:val="00C50F9E"/>
    <w:rsid w:val="00D25613"/>
    <w:rsid w:val="00D33F8C"/>
    <w:rsid w:val="00D5684B"/>
    <w:rsid w:val="00D620FD"/>
    <w:rsid w:val="00D82F31"/>
    <w:rsid w:val="00D91044"/>
    <w:rsid w:val="00E24870"/>
    <w:rsid w:val="00E65B4E"/>
    <w:rsid w:val="00E67454"/>
    <w:rsid w:val="00E76195"/>
    <w:rsid w:val="00E94204"/>
    <w:rsid w:val="00EA441E"/>
    <w:rsid w:val="00EA4597"/>
    <w:rsid w:val="00EB21FA"/>
    <w:rsid w:val="00ED14B3"/>
    <w:rsid w:val="00EF55C5"/>
    <w:rsid w:val="00F16AEC"/>
    <w:rsid w:val="00F6242A"/>
    <w:rsid w:val="00FA2314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0F1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6702A642594622804F5F181FA26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FB53-F081-4FD3-B14E-1CE079CDC0DA}"/>
      </w:docPartPr>
      <w:docPartBody>
        <w:p w:rsidR="00DA1CF9" w:rsidRDefault="00DA1CF9">
          <w:pPr>
            <w:pStyle w:val="A26702A642594622804F5F181FA26FEE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F9"/>
    <w:rsid w:val="00DA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6702A642594622804F5F181FA26FEE">
    <w:name w:val="A26702A642594622804F5F181FA26FEE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12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2024-02-10T18:24:00Z</dcterms:created>
  <dcterms:modified xsi:type="dcterms:W3CDTF">2024-02-10T19:49:00Z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