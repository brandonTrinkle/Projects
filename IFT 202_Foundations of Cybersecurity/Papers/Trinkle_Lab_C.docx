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2A358" w14:textId="77777777" w:rsidR="002C79E6" w:rsidRDefault="002C79E6" w:rsidP="002C79E6"/>
    <w:p w14:paraId="2FE123D0" w14:textId="77777777" w:rsidR="002C79E6" w:rsidRDefault="002C79E6" w:rsidP="002C79E6"/>
    <w:p w14:paraId="6B27A8EB" w14:textId="77777777" w:rsidR="002C79E6" w:rsidRDefault="002C79E6" w:rsidP="002C79E6"/>
    <w:p w14:paraId="6B882EB6" w14:textId="77777777" w:rsidR="002C79E6" w:rsidRDefault="002C79E6" w:rsidP="002C79E6"/>
    <w:p w14:paraId="6274F952" w14:textId="77777777" w:rsidR="002C79E6" w:rsidRDefault="002C79E6" w:rsidP="002C79E6"/>
    <w:p w14:paraId="3C8DACB6" w14:textId="32270457" w:rsidR="6A36C4BF" w:rsidRPr="00B863FB" w:rsidRDefault="000F38B6" w:rsidP="00B863FB">
      <w:pPr>
        <w:pStyle w:val="Title"/>
      </w:pPr>
      <w:r>
        <w:t>La</w:t>
      </w:r>
      <w:r w:rsidR="00E8406D">
        <w:t>b</w:t>
      </w:r>
      <w:r w:rsidR="00906A47">
        <w:t xml:space="preserve"> </w:t>
      </w:r>
      <w:r w:rsidR="0066575C">
        <w:t>D</w:t>
      </w:r>
    </w:p>
    <w:p w14:paraId="22278781" w14:textId="162EC51E" w:rsidR="201D26C8" w:rsidRDefault="201D26C8" w:rsidP="002C79E6">
      <w:pPr>
        <w:pStyle w:val="Subtitle"/>
      </w:pPr>
    </w:p>
    <w:p w14:paraId="61861AFB" w14:textId="37BF6D78" w:rsidR="00A417C1" w:rsidRDefault="00E8406D" w:rsidP="002C79E6">
      <w:pPr>
        <w:pStyle w:val="Subtitle"/>
      </w:pPr>
      <w:r>
        <w:t>Brandon Trinkle</w:t>
      </w:r>
    </w:p>
    <w:p w14:paraId="70C5F515" w14:textId="16B88823" w:rsidR="002C79E6" w:rsidRDefault="00E8406D" w:rsidP="002C79E6">
      <w:pPr>
        <w:pStyle w:val="Subtitle"/>
      </w:pPr>
      <w:r>
        <w:t>Arizona State University</w:t>
      </w:r>
    </w:p>
    <w:p w14:paraId="75582807" w14:textId="1B85BB9C" w:rsidR="002C79E6" w:rsidRDefault="00000000" w:rsidP="002C79E6">
      <w:pPr>
        <w:pStyle w:val="Subtitle"/>
      </w:pPr>
      <w:sdt>
        <w:sdtPr>
          <w:id w:val="-568883333"/>
          <w:placeholder>
            <w:docPart w:val="73D71EC99F264BE0BE844D6A0A46F5E3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E8406D">
        <w:t>IFT 202</w:t>
      </w:r>
    </w:p>
    <w:p w14:paraId="5204890E" w14:textId="12F9EB24" w:rsidR="002C79E6" w:rsidRDefault="00E8406D" w:rsidP="002C79E6">
      <w:pPr>
        <w:pStyle w:val="Subtitle"/>
      </w:pPr>
      <w:r>
        <w:t>Professor Gary Grindle</w:t>
      </w:r>
    </w:p>
    <w:p w14:paraId="130AC950" w14:textId="42D9182E" w:rsidR="201D26C8" w:rsidRDefault="00906A47" w:rsidP="002C79E6">
      <w:pPr>
        <w:pStyle w:val="Subtitle"/>
      </w:pPr>
      <w:r>
        <w:t>Jan 27, 2024</w:t>
      </w:r>
    </w:p>
    <w:p w14:paraId="1FD9B2C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DABE59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93AA45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9F7FFCB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1CE9B6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323EB23A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A481D02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2B8DA993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1CEA381" w14:textId="3E7AE9A4" w:rsidR="67AE9998" w:rsidRDefault="000F38B6" w:rsidP="000F38B6">
      <w:pPr>
        <w:pStyle w:val="SectionTitle"/>
      </w:pPr>
      <w:r>
        <w:lastRenderedPageBreak/>
        <w:t>Part</w:t>
      </w:r>
      <w:r w:rsidR="009E73AA">
        <w:t xml:space="preserve"> 1</w:t>
      </w:r>
    </w:p>
    <w:p w14:paraId="6E8E0991" w14:textId="77777777" w:rsidR="005748FC" w:rsidRDefault="0047169D" w:rsidP="00906A47">
      <w:r>
        <w:t>Task 1</w:t>
      </w:r>
    </w:p>
    <w:p w14:paraId="42EEB6F3" w14:textId="4758AB4D" w:rsidR="00AE5A2B" w:rsidRDefault="005748FC" w:rsidP="005748FC">
      <w:r>
        <w:rPr>
          <w:noProof/>
        </w:rPr>
        <w:drawing>
          <wp:inline distT="0" distB="0" distL="0" distR="0" wp14:anchorId="510E6818" wp14:editId="1A320389">
            <wp:extent cx="5943600" cy="3368040"/>
            <wp:effectExtent l="0" t="0" r="0" b="3810"/>
            <wp:docPr id="75253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316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2F07" w14:textId="5E3AC1C5" w:rsidR="00AE5A2B" w:rsidRDefault="00AE5A2B" w:rsidP="005748FC">
      <w:pPr>
        <w:pStyle w:val="SectionTitle"/>
      </w:pPr>
      <w:r>
        <w:lastRenderedPageBreak/>
        <w:t>Part 2</w:t>
      </w:r>
    </w:p>
    <w:p w14:paraId="0A45C2CE" w14:textId="1FA55044" w:rsidR="00DA23D4" w:rsidRPr="007D2556" w:rsidRDefault="005748FC" w:rsidP="00DA23D4">
      <w:pPr>
        <w:spacing w:after="100" w:line="240" w:lineRule="auto"/>
        <w:ind w:firstLine="0"/>
        <w:textAlignment w:val="baseline"/>
        <w:rPr>
          <w:rFonts w:ascii="Arial" w:eastAsia="Times New Roman" w:hAnsi="Arial" w:cs="Arial"/>
          <w:color w:val="000000"/>
          <w:szCs w:val="22"/>
          <w:lang w:eastAsia="en-US"/>
        </w:rPr>
      </w:pPr>
      <w:r>
        <w:rPr>
          <w:rFonts w:ascii="Arial" w:eastAsia="Times New Roman" w:hAnsi="Arial" w:cs="Arial"/>
          <w:color w:val="000000"/>
          <w:szCs w:val="22"/>
          <w:lang w:eastAsia="en-US"/>
        </w:rPr>
        <w:t>Task 1</w:t>
      </w:r>
    </w:p>
    <w:p w14:paraId="51F052E6" w14:textId="3A6CB2A5" w:rsidR="00AE5A2B" w:rsidRPr="009E73AA" w:rsidRDefault="0066575C" w:rsidP="00906A47">
      <w:pPr>
        <w:ind w:firstLine="0"/>
      </w:pPr>
      <w:r>
        <w:rPr>
          <w:noProof/>
        </w:rPr>
        <w:drawing>
          <wp:inline distT="0" distB="0" distL="0" distR="0" wp14:anchorId="770E3B14" wp14:editId="1934D272">
            <wp:extent cx="5943600" cy="3531870"/>
            <wp:effectExtent l="0" t="0" r="0" b="0"/>
            <wp:docPr id="42569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99074" name=""/>
                    <pic:cNvPicPr/>
                  </pic:nvPicPr>
                  <pic:blipFill rotWithShape="1">
                    <a:blip r:embed="rId12"/>
                    <a:srcRect t="4923"/>
                    <a:stretch/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5A2B" w:rsidRPr="009E73AA" w:rsidSect="0010024D">
      <w:headerReference w:type="default" r:id="rId13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E140B" w14:textId="77777777" w:rsidR="0010024D" w:rsidRDefault="0010024D">
      <w:pPr>
        <w:spacing w:line="240" w:lineRule="auto"/>
      </w:pPr>
      <w:r>
        <w:separator/>
      </w:r>
    </w:p>
    <w:p w14:paraId="02D3E029" w14:textId="77777777" w:rsidR="0010024D" w:rsidRDefault="0010024D"/>
  </w:endnote>
  <w:endnote w:type="continuationSeparator" w:id="0">
    <w:p w14:paraId="0450A893" w14:textId="77777777" w:rsidR="0010024D" w:rsidRDefault="0010024D">
      <w:pPr>
        <w:spacing w:line="240" w:lineRule="auto"/>
      </w:pPr>
      <w:r>
        <w:continuationSeparator/>
      </w:r>
    </w:p>
    <w:p w14:paraId="255FC26E" w14:textId="77777777" w:rsidR="0010024D" w:rsidRDefault="0010024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A431FF" w14:textId="77777777" w:rsidR="0010024D" w:rsidRDefault="0010024D">
      <w:pPr>
        <w:spacing w:line="240" w:lineRule="auto"/>
      </w:pPr>
      <w:r>
        <w:separator/>
      </w:r>
    </w:p>
    <w:p w14:paraId="381EEA71" w14:textId="77777777" w:rsidR="0010024D" w:rsidRDefault="0010024D"/>
  </w:footnote>
  <w:footnote w:type="continuationSeparator" w:id="0">
    <w:p w14:paraId="58A18B0B" w14:textId="77777777" w:rsidR="0010024D" w:rsidRDefault="0010024D">
      <w:pPr>
        <w:spacing w:line="240" w:lineRule="auto"/>
      </w:pPr>
      <w:r>
        <w:continuationSeparator/>
      </w:r>
    </w:p>
    <w:p w14:paraId="48600E7F" w14:textId="77777777" w:rsidR="0010024D" w:rsidRDefault="0010024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DF52" w14:textId="1B230F56" w:rsidR="0D6E5604" w:rsidRPr="002F3AE9" w:rsidRDefault="00144554" w:rsidP="002F3AE9">
    <w:pPr>
      <w:pStyle w:val="Header"/>
    </w:pPr>
    <w:r>
      <w:t>Br</w:t>
    </w:r>
    <w:r w:rsidR="0066575C">
      <w:t>andon Trinkle</w:t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  <w:t xml:space="preserve">    </w:t>
    </w:r>
    <w:r w:rsidR="0066575C">
      <w:tab/>
    </w:r>
    <w:r w:rsidR="0066575C">
      <w:fldChar w:fldCharType="begin"/>
    </w:r>
    <w:r w:rsidR="0066575C">
      <w:instrText xml:space="preserve"> PAGE   \* MERGEFORMAT </w:instrText>
    </w:r>
    <w:r w:rsidR="0066575C">
      <w:fldChar w:fldCharType="separate"/>
    </w:r>
    <w:r w:rsidR="0066575C">
      <w:rPr>
        <w:noProof/>
      </w:rPr>
      <w:t>1</w:t>
    </w:r>
    <w:r w:rsidR="0066575C">
      <w:rPr>
        <w:noProof/>
      </w:rPr>
      <w:fldChar w:fldCharType="end"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  <w:r w:rsidR="0066575C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5AE1DA3"/>
    <w:multiLevelType w:val="multilevel"/>
    <w:tmpl w:val="51F6C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  <w:num w:numId="12" w16cid:durableId="1243175389">
    <w:abstractNumId w:val="10"/>
    <w:lvlOverride w:ilvl="0">
      <w:lvl w:ilvl="0">
        <w:numFmt w:val="lowerRoman"/>
        <w:lvlText w:val="%1."/>
        <w:lvlJc w:val="right"/>
      </w:lvl>
    </w:lvlOverride>
  </w:num>
  <w:num w:numId="13" w16cid:durableId="1660378600">
    <w:abstractNumId w:val="10"/>
    <w:lvlOverride w:ilvl="0">
      <w:lvl w:ilvl="0">
        <w:numFmt w:val="lowerRoman"/>
        <w:lvlText w:val="%1."/>
        <w:lvlJc w:val="right"/>
      </w:lvl>
    </w:lvlOverride>
  </w:num>
  <w:num w:numId="14" w16cid:durableId="723988447">
    <w:abstractNumId w:val="10"/>
    <w:lvlOverride w:ilvl="0">
      <w:lvl w:ilvl="0">
        <w:numFmt w:val="lowerRoman"/>
        <w:lvlText w:val="%1."/>
        <w:lvlJc w:val="right"/>
      </w:lvl>
    </w:lvlOverride>
  </w:num>
  <w:num w:numId="15" w16cid:durableId="363334086">
    <w:abstractNumId w:val="10"/>
    <w:lvlOverride w:ilvl="0">
      <w:lvl w:ilvl="0">
        <w:numFmt w:val="lowerRoman"/>
        <w:lvlText w:val="%1."/>
        <w:lvlJc w:val="right"/>
      </w:lvl>
    </w:lvlOverride>
  </w:num>
  <w:num w:numId="16" w16cid:durableId="1152714275">
    <w:abstractNumId w:val="10"/>
    <w:lvlOverride w:ilvl="0">
      <w:lvl w:ilvl="0">
        <w:numFmt w:val="lowerRoman"/>
        <w:lvlText w:val="%1."/>
        <w:lvlJc w:val="right"/>
      </w:lvl>
    </w:lvlOverride>
  </w:num>
  <w:num w:numId="17" w16cid:durableId="361978349">
    <w:abstractNumId w:val="10"/>
    <w:lvlOverride w:ilvl="0">
      <w:lvl w:ilvl="0">
        <w:numFmt w:val="lowerRoman"/>
        <w:lvlText w:val="%1."/>
        <w:lvlJc w:val="right"/>
      </w:lvl>
    </w:lvlOverride>
  </w:num>
  <w:num w:numId="18" w16cid:durableId="2100482">
    <w:abstractNumId w:val="10"/>
    <w:lvlOverride w:ilvl="0">
      <w:lvl w:ilvl="0">
        <w:numFmt w:val="lowerRoman"/>
        <w:lvlText w:val="%1."/>
        <w:lvlJc w:val="right"/>
      </w:lvl>
    </w:lvlOverride>
  </w:num>
  <w:num w:numId="19" w16cid:durableId="1321614514">
    <w:abstractNumId w:val="10"/>
    <w:lvlOverride w:ilvl="0">
      <w:lvl w:ilvl="0">
        <w:numFmt w:val="lowerRoman"/>
        <w:lvlText w:val="%1."/>
        <w:lvlJc w:val="right"/>
      </w:lvl>
    </w:lvlOverride>
  </w:num>
  <w:num w:numId="20" w16cid:durableId="194656698">
    <w:abstractNumId w:val="10"/>
    <w:lvlOverride w:ilvl="0">
      <w:lvl w:ilvl="0">
        <w:numFmt w:val="lowerRoman"/>
        <w:lvlText w:val="%1."/>
        <w:lvlJc w:val="right"/>
      </w:lvl>
    </w:lvlOverride>
  </w:num>
  <w:num w:numId="21" w16cid:durableId="1562012564">
    <w:abstractNumId w:val="10"/>
    <w:lvlOverride w:ilvl="0">
      <w:lvl w:ilvl="0">
        <w:numFmt w:val="lowerRoman"/>
        <w:lvlText w:val="%1."/>
        <w:lvlJc w:val="right"/>
      </w:lvl>
    </w:lvlOverride>
  </w:num>
  <w:num w:numId="22" w16cid:durableId="202140777">
    <w:abstractNumId w:val="10"/>
    <w:lvlOverride w:ilvl="0">
      <w:lvl w:ilvl="0">
        <w:numFmt w:val="lowerRoman"/>
        <w:lvlText w:val="%1."/>
        <w:lvlJc w:val="righ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06D"/>
    <w:rsid w:val="00023AFE"/>
    <w:rsid w:val="000266B6"/>
    <w:rsid w:val="0004746B"/>
    <w:rsid w:val="0005420A"/>
    <w:rsid w:val="000622F1"/>
    <w:rsid w:val="00096654"/>
    <w:rsid w:val="000A3D9B"/>
    <w:rsid w:val="000B302F"/>
    <w:rsid w:val="000C2A04"/>
    <w:rsid w:val="000D4642"/>
    <w:rsid w:val="000D539D"/>
    <w:rsid w:val="000F38B6"/>
    <w:rsid w:val="0010024D"/>
    <w:rsid w:val="00113648"/>
    <w:rsid w:val="00116273"/>
    <w:rsid w:val="00132783"/>
    <w:rsid w:val="0013284C"/>
    <w:rsid w:val="001377EC"/>
    <w:rsid w:val="00144554"/>
    <w:rsid w:val="0015349C"/>
    <w:rsid w:val="00153AF4"/>
    <w:rsid w:val="00191F27"/>
    <w:rsid w:val="002347F1"/>
    <w:rsid w:val="00261AB9"/>
    <w:rsid w:val="00265F18"/>
    <w:rsid w:val="002C79E6"/>
    <w:rsid w:val="002E6FA2"/>
    <w:rsid w:val="002E73A3"/>
    <w:rsid w:val="002F3AE9"/>
    <w:rsid w:val="002F47F4"/>
    <w:rsid w:val="002F696F"/>
    <w:rsid w:val="00351055"/>
    <w:rsid w:val="003804CC"/>
    <w:rsid w:val="00442C75"/>
    <w:rsid w:val="0047169D"/>
    <w:rsid w:val="00492616"/>
    <w:rsid w:val="00497994"/>
    <w:rsid w:val="0056129B"/>
    <w:rsid w:val="005748FC"/>
    <w:rsid w:val="005C199E"/>
    <w:rsid w:val="00664C1A"/>
    <w:rsid w:val="0066575C"/>
    <w:rsid w:val="006E2306"/>
    <w:rsid w:val="006F1A09"/>
    <w:rsid w:val="00732B84"/>
    <w:rsid w:val="007A5D6F"/>
    <w:rsid w:val="007D2556"/>
    <w:rsid w:val="007F5862"/>
    <w:rsid w:val="00863DA6"/>
    <w:rsid w:val="00865533"/>
    <w:rsid w:val="0087407D"/>
    <w:rsid w:val="008757FC"/>
    <w:rsid w:val="00893A20"/>
    <w:rsid w:val="008C1080"/>
    <w:rsid w:val="00906A47"/>
    <w:rsid w:val="00921560"/>
    <w:rsid w:val="00935D61"/>
    <w:rsid w:val="00967F33"/>
    <w:rsid w:val="009853D8"/>
    <w:rsid w:val="009A63A2"/>
    <w:rsid w:val="009E73AA"/>
    <w:rsid w:val="00A02BB6"/>
    <w:rsid w:val="00A02D1F"/>
    <w:rsid w:val="00A15B3A"/>
    <w:rsid w:val="00A3104D"/>
    <w:rsid w:val="00A31881"/>
    <w:rsid w:val="00A417C1"/>
    <w:rsid w:val="00A65927"/>
    <w:rsid w:val="00A71D6C"/>
    <w:rsid w:val="00AE5A2B"/>
    <w:rsid w:val="00AF2482"/>
    <w:rsid w:val="00B30DD3"/>
    <w:rsid w:val="00B863FB"/>
    <w:rsid w:val="00B86440"/>
    <w:rsid w:val="00BB2D6F"/>
    <w:rsid w:val="00BB629F"/>
    <w:rsid w:val="00BD230B"/>
    <w:rsid w:val="00C00F8F"/>
    <w:rsid w:val="00C03068"/>
    <w:rsid w:val="00C459F6"/>
    <w:rsid w:val="00C56F17"/>
    <w:rsid w:val="00C6055B"/>
    <w:rsid w:val="00C946EB"/>
    <w:rsid w:val="00CA7DFE"/>
    <w:rsid w:val="00D620FD"/>
    <w:rsid w:val="00D647CE"/>
    <w:rsid w:val="00D738D2"/>
    <w:rsid w:val="00D91044"/>
    <w:rsid w:val="00DA23D4"/>
    <w:rsid w:val="00DD705F"/>
    <w:rsid w:val="00E67454"/>
    <w:rsid w:val="00E8406D"/>
    <w:rsid w:val="00E91DE4"/>
    <w:rsid w:val="00EB0E2D"/>
    <w:rsid w:val="00EF55C5"/>
    <w:rsid w:val="00F35E11"/>
    <w:rsid w:val="00F6242A"/>
    <w:rsid w:val="00F83D49"/>
    <w:rsid w:val="00FD0666"/>
    <w:rsid w:val="00FE623A"/>
    <w:rsid w:val="00FF25DF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DE2F2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BD23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654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D71EC99F264BE0BE844D6A0A46F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172694-FC3E-4BEA-BE8D-457A667B28FE}"/>
      </w:docPartPr>
      <w:docPartBody>
        <w:p w:rsidR="00E13D94" w:rsidRDefault="006F4843">
          <w:pPr>
            <w:pStyle w:val="73D71EC99F264BE0BE844D6A0A46F5E3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D94"/>
    <w:rsid w:val="001D78F3"/>
    <w:rsid w:val="006F4843"/>
    <w:rsid w:val="00B4772F"/>
    <w:rsid w:val="00E13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3D71EC99F264BE0BE844D6A0A46F5E3">
    <w:name w:val="73D71EC99F264BE0BE844D6A0A46F5E3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 w:val="22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 w:val="22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Bil24</b:Tag>
    <b:SourceType>InternetSite</b:SourceType>
    <b:Guid>{44311AA2-BE92-4CC7-BEEC-C1D194808A3E}</b:Guid>
    <b:Title>GitLab warns of critical zero-click account hijacking vulnerability</b:Title>
    <b:Year>2024</b:Year>
    <b:Author>
      <b:Author>
        <b:NameList>
          <b:Person>
            <b:Last>Toulas</b:Last>
            <b:First>Bill</b:First>
          </b:Person>
        </b:NameList>
      </b:Author>
    </b:Author>
    <b:InternetSiteTitle>Bleeping Computer</b:InternetSiteTitle>
    <b:Month>Janurary</b:Month>
    <b:Day>12</b:Day>
    <b:URL>https://www.bleepingcomputer.com/news/security/gitlab-warns-of-critical-zero-click-account-hijacking-vulnerability/</b:URL>
    <b:RefOrder>1</b:RefOrder>
  </b:Source>
</b:Sources>
</file>

<file path=customXml/itemProps1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308D00A-894D-4B7B-894B-399CCF509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2024-01-27T22:40:00Z</dcterms:created>
  <dcterms:modified xsi:type="dcterms:W3CDTF">2024-01-28T18:23:00Z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