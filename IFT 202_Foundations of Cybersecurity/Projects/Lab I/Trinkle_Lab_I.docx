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2A358" w14:textId="77777777" w:rsidR="002C79E6" w:rsidRDefault="002C79E6" w:rsidP="002C79E6"/>
    <w:p w14:paraId="2FE123D0" w14:textId="77777777" w:rsidR="002C79E6" w:rsidRDefault="002C79E6" w:rsidP="002C79E6"/>
    <w:p w14:paraId="6B27A8EB" w14:textId="77777777" w:rsidR="002C79E6" w:rsidRDefault="002C79E6" w:rsidP="002C79E6"/>
    <w:p w14:paraId="6B882EB6" w14:textId="77777777" w:rsidR="002C79E6" w:rsidRDefault="002C79E6" w:rsidP="002C79E6"/>
    <w:p w14:paraId="6274F952" w14:textId="77777777" w:rsidR="002C79E6" w:rsidRDefault="002C79E6" w:rsidP="002C79E6"/>
    <w:p w14:paraId="3C8DACB6" w14:textId="21041CD3" w:rsidR="6A36C4BF" w:rsidRPr="00B863FB" w:rsidRDefault="000F38B6" w:rsidP="00B863FB">
      <w:pPr>
        <w:pStyle w:val="Title"/>
      </w:pPr>
      <w:r>
        <w:t>La</w:t>
      </w:r>
      <w:r w:rsidR="00E8406D">
        <w:t>b</w:t>
      </w:r>
      <w:r w:rsidR="00906A47">
        <w:t xml:space="preserve"> </w:t>
      </w:r>
      <w:r w:rsidR="00B0043F">
        <w:t>I</w:t>
      </w:r>
    </w:p>
    <w:p w14:paraId="22278781" w14:textId="162EC51E" w:rsidR="201D26C8" w:rsidRDefault="201D26C8" w:rsidP="002C79E6">
      <w:pPr>
        <w:pStyle w:val="Subtitle"/>
      </w:pPr>
    </w:p>
    <w:p w14:paraId="61861AFB" w14:textId="37BF6D78" w:rsidR="00A417C1" w:rsidRDefault="00E8406D" w:rsidP="002C79E6">
      <w:pPr>
        <w:pStyle w:val="Subtitle"/>
      </w:pPr>
      <w:r>
        <w:t>Brandon Trinkle</w:t>
      </w:r>
    </w:p>
    <w:p w14:paraId="70C5F515" w14:textId="16B88823" w:rsidR="002C79E6" w:rsidRDefault="00E8406D" w:rsidP="002C79E6">
      <w:pPr>
        <w:pStyle w:val="Subtitle"/>
      </w:pPr>
      <w:r>
        <w:t>Arizona State University</w:t>
      </w:r>
    </w:p>
    <w:p w14:paraId="75582807" w14:textId="1B85BB9C" w:rsidR="002C79E6" w:rsidRDefault="00B0043F" w:rsidP="002C79E6">
      <w:pPr>
        <w:pStyle w:val="Subtitle"/>
      </w:pPr>
      <w:sdt>
        <w:sdtPr>
          <w:id w:val="-568883333"/>
          <w:placeholder>
            <w:docPart w:val="73D71EC99F264BE0BE844D6A0A46F5E3"/>
          </w:placeholder>
          <w:temporary/>
          <w:showingPlcHdr/>
          <w15:appearance w15:val="hidden"/>
        </w:sdtPr>
        <w:sdtEndPr/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E8406D">
        <w:t>IFT 202</w:t>
      </w:r>
    </w:p>
    <w:p w14:paraId="5204890E" w14:textId="12F9EB24" w:rsidR="002C79E6" w:rsidRDefault="00E8406D" w:rsidP="002C79E6">
      <w:pPr>
        <w:pStyle w:val="Subtitle"/>
      </w:pPr>
      <w:r>
        <w:t>Professor Gary Grindle</w:t>
      </w:r>
    </w:p>
    <w:p w14:paraId="130AC950" w14:textId="5F17CB5D" w:rsidR="201D26C8" w:rsidRDefault="005471B7" w:rsidP="002C79E6">
      <w:pPr>
        <w:pStyle w:val="Subtitle"/>
      </w:pPr>
      <w:r>
        <w:t xml:space="preserve">Feb </w:t>
      </w:r>
      <w:r w:rsidR="00217217">
        <w:t>1</w:t>
      </w:r>
      <w:r w:rsidR="00B72184">
        <w:t>7</w:t>
      </w:r>
      <w:r w:rsidR="00906A47">
        <w:t>, 2024</w:t>
      </w:r>
    </w:p>
    <w:p w14:paraId="1FD9B2C5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A66C043" w14:textId="2A065EC1" w:rsidR="00E87372" w:rsidRDefault="00E87372" w:rsidP="008C42BD">
      <w:pPr>
        <w:ind w:firstLine="0"/>
        <w:rPr>
          <w:rFonts w:ascii="Calibri" w:eastAsia="Calibri" w:hAnsi="Calibri" w:cs="Calibri"/>
          <w:szCs w:val="22"/>
        </w:rPr>
      </w:pPr>
    </w:p>
    <w:p w14:paraId="0DB88036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02F1B6D8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392D9DBA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369604A8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354C326F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3D86C413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4F7EE52B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41A25BCD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3A52E1FB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5128FF49" w14:textId="77777777" w:rsidR="008C42BD" w:rsidRDefault="008C42BD" w:rsidP="008C42BD">
      <w:pPr>
        <w:ind w:firstLine="0"/>
        <w:rPr>
          <w:rFonts w:ascii="Calibri" w:eastAsia="Calibri" w:hAnsi="Calibri" w:cs="Calibri"/>
          <w:szCs w:val="22"/>
        </w:rPr>
      </w:pPr>
    </w:p>
    <w:p w14:paraId="7704EA31" w14:textId="79C581E5" w:rsidR="008C42BD" w:rsidRDefault="00FF75A7" w:rsidP="00FF75A7">
      <w:pPr>
        <w:ind w:firstLine="0"/>
        <w:jc w:val="center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lastRenderedPageBreak/>
        <w:t>Screenshot 1</w:t>
      </w:r>
    </w:p>
    <w:p w14:paraId="2BE6D2EC" w14:textId="272EE565" w:rsidR="00FF75A7" w:rsidRDefault="00FF75A7" w:rsidP="00FF75A7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ab/>
      </w:r>
      <w:r w:rsidR="00FA234D">
        <w:rPr>
          <w:rFonts w:ascii="Calibri" w:eastAsia="Calibri" w:hAnsi="Calibri" w:cs="Calibri"/>
          <w:szCs w:val="22"/>
        </w:rPr>
        <w:t>Generating public and private keys.</w:t>
      </w:r>
    </w:p>
    <w:p w14:paraId="595FEE89" w14:textId="7BDD6B67" w:rsidR="00FA234D" w:rsidRDefault="00FA234D" w:rsidP="00FF75A7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noProof/>
          <w:szCs w:val="22"/>
        </w:rPr>
        <w:drawing>
          <wp:inline distT="0" distB="0" distL="0" distR="0" wp14:anchorId="786E36B7" wp14:editId="02B8EBE6">
            <wp:extent cx="5943600" cy="3736340"/>
            <wp:effectExtent l="0" t="0" r="0" b="0"/>
            <wp:docPr id="151055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50729" name="Picture 15105507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1E08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2B871592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3106F7C4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26893FE2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7B409EC7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31F4299C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65D3E4D1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0B1B27E8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66DADF5E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2F5E89A6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438B0E15" w14:textId="77777777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78287340" w14:textId="58D3770D" w:rsidR="00FA234D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lastRenderedPageBreak/>
        <w:t>Screenshot 2</w:t>
      </w:r>
    </w:p>
    <w:p w14:paraId="6157B3CF" w14:textId="59C0A98D" w:rsidR="003B47EE" w:rsidRDefault="003B47EE" w:rsidP="003B47EE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ab/>
        <w:t>Encrypting a file using public key, then decrypt it using the private key</w:t>
      </w:r>
    </w:p>
    <w:p w14:paraId="4CBEC27A" w14:textId="6A1DFAAD" w:rsidR="003B47EE" w:rsidRDefault="003B47EE" w:rsidP="003B47EE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noProof/>
          <w:szCs w:val="22"/>
        </w:rPr>
        <w:drawing>
          <wp:inline distT="0" distB="0" distL="0" distR="0" wp14:anchorId="1B26A966" wp14:editId="60ECD83A">
            <wp:extent cx="5943600" cy="5092700"/>
            <wp:effectExtent l="0" t="0" r="0" b="0"/>
            <wp:docPr id="8692597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59771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C96C" w14:textId="77777777" w:rsidR="003B47EE" w:rsidRDefault="003B47EE" w:rsidP="003B47EE">
      <w:pPr>
        <w:ind w:firstLine="0"/>
        <w:rPr>
          <w:rFonts w:ascii="Calibri" w:eastAsia="Calibri" w:hAnsi="Calibri" w:cs="Calibri"/>
          <w:szCs w:val="22"/>
        </w:rPr>
      </w:pPr>
    </w:p>
    <w:p w14:paraId="2F899C70" w14:textId="77777777" w:rsidR="003B47EE" w:rsidRDefault="003B47EE" w:rsidP="003B47EE">
      <w:pPr>
        <w:ind w:firstLine="0"/>
        <w:rPr>
          <w:rFonts w:ascii="Calibri" w:eastAsia="Calibri" w:hAnsi="Calibri" w:cs="Calibri"/>
          <w:szCs w:val="22"/>
        </w:rPr>
      </w:pPr>
    </w:p>
    <w:p w14:paraId="2AAF7CA3" w14:textId="77777777" w:rsidR="003B47EE" w:rsidRDefault="003B47EE" w:rsidP="003B47EE">
      <w:pPr>
        <w:ind w:firstLine="0"/>
        <w:rPr>
          <w:rFonts w:ascii="Calibri" w:eastAsia="Calibri" w:hAnsi="Calibri" w:cs="Calibri"/>
          <w:szCs w:val="22"/>
        </w:rPr>
      </w:pPr>
    </w:p>
    <w:p w14:paraId="161EF5C5" w14:textId="77777777" w:rsidR="003B47EE" w:rsidRDefault="003B47EE" w:rsidP="003B47EE">
      <w:pPr>
        <w:ind w:firstLine="0"/>
        <w:rPr>
          <w:rFonts w:ascii="Calibri" w:eastAsia="Calibri" w:hAnsi="Calibri" w:cs="Calibri"/>
          <w:szCs w:val="22"/>
        </w:rPr>
      </w:pPr>
    </w:p>
    <w:p w14:paraId="43DF1497" w14:textId="77777777" w:rsidR="003B47EE" w:rsidRDefault="003B47EE" w:rsidP="003B47EE">
      <w:pPr>
        <w:ind w:firstLine="0"/>
        <w:rPr>
          <w:rFonts w:ascii="Calibri" w:eastAsia="Calibri" w:hAnsi="Calibri" w:cs="Calibri"/>
          <w:szCs w:val="22"/>
        </w:rPr>
      </w:pPr>
    </w:p>
    <w:p w14:paraId="201206DE" w14:textId="77777777" w:rsidR="003B47EE" w:rsidRDefault="003B47EE" w:rsidP="003B47EE">
      <w:pPr>
        <w:ind w:firstLine="0"/>
        <w:rPr>
          <w:rFonts w:ascii="Calibri" w:eastAsia="Calibri" w:hAnsi="Calibri" w:cs="Calibri"/>
          <w:szCs w:val="22"/>
        </w:rPr>
      </w:pPr>
    </w:p>
    <w:p w14:paraId="48035EF0" w14:textId="77777777" w:rsidR="003B47EE" w:rsidRDefault="003B47EE" w:rsidP="003B47EE">
      <w:pPr>
        <w:ind w:firstLine="0"/>
        <w:rPr>
          <w:rFonts w:ascii="Calibri" w:eastAsia="Calibri" w:hAnsi="Calibri" w:cs="Calibri"/>
          <w:szCs w:val="22"/>
        </w:rPr>
      </w:pPr>
    </w:p>
    <w:p w14:paraId="64AF4FA5" w14:textId="0A0CF69B" w:rsidR="003B47EE" w:rsidRDefault="003B47EE" w:rsidP="003B47EE">
      <w:pPr>
        <w:ind w:firstLine="0"/>
        <w:jc w:val="center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lastRenderedPageBreak/>
        <w:t>Screenshot 3</w:t>
      </w:r>
    </w:p>
    <w:p w14:paraId="0971032F" w14:textId="0EAE9869" w:rsidR="001D765C" w:rsidRDefault="003B47EE" w:rsidP="003B47EE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ab/>
      </w:r>
      <w:r w:rsidR="001D765C">
        <w:rPr>
          <w:rFonts w:ascii="Calibri" w:eastAsia="Calibri" w:hAnsi="Calibri" w:cs="Calibri"/>
          <w:szCs w:val="22"/>
        </w:rPr>
        <w:t>Export public key and display its contents.</w:t>
      </w:r>
    </w:p>
    <w:p w14:paraId="0376C278" w14:textId="28E08F9B" w:rsidR="001D765C" w:rsidRDefault="001D765C" w:rsidP="003B47EE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noProof/>
          <w:szCs w:val="22"/>
        </w:rPr>
        <w:drawing>
          <wp:inline distT="0" distB="0" distL="0" distR="0" wp14:anchorId="49F1FC5C" wp14:editId="57FAD8A8">
            <wp:extent cx="5943600" cy="3719830"/>
            <wp:effectExtent l="0" t="0" r="0" b="0"/>
            <wp:docPr id="2470077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7730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1001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49FB4141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6202CC2C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0EA8141E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04A439FB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5BE61200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4915B41A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231BDAAC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789AE3E0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4C98E995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0E176D24" w14:textId="77777777" w:rsidR="002C478F" w:rsidRDefault="002C478F" w:rsidP="001D765C">
      <w:pPr>
        <w:ind w:firstLine="0"/>
        <w:jc w:val="center"/>
        <w:rPr>
          <w:rFonts w:ascii="Calibri" w:eastAsia="Calibri" w:hAnsi="Calibri" w:cs="Calibri"/>
          <w:szCs w:val="22"/>
        </w:rPr>
      </w:pPr>
    </w:p>
    <w:p w14:paraId="0B2E389A" w14:textId="2145CEB3" w:rsidR="001D765C" w:rsidRDefault="001D765C" w:rsidP="001D765C">
      <w:pPr>
        <w:ind w:firstLine="0"/>
        <w:jc w:val="center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lastRenderedPageBreak/>
        <w:t>Screenshot 4</w:t>
      </w:r>
    </w:p>
    <w:p w14:paraId="01A58900" w14:textId="4FC63EE3" w:rsidR="001D765C" w:rsidRDefault="001D765C" w:rsidP="001D765C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ab/>
      </w:r>
      <w:r w:rsidR="002C478F">
        <w:rPr>
          <w:rFonts w:ascii="Calibri" w:eastAsia="Calibri" w:hAnsi="Calibri" w:cs="Calibri"/>
          <w:szCs w:val="22"/>
        </w:rPr>
        <w:t>Create a new user and import public key.</w:t>
      </w:r>
    </w:p>
    <w:p w14:paraId="4CB7E8C2" w14:textId="4D4821B7" w:rsidR="002C478F" w:rsidRDefault="002C478F" w:rsidP="001D765C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noProof/>
          <w:szCs w:val="22"/>
        </w:rPr>
        <w:drawing>
          <wp:inline distT="0" distB="0" distL="0" distR="0" wp14:anchorId="63425347" wp14:editId="3F68A34A">
            <wp:extent cx="5943600" cy="5087620"/>
            <wp:effectExtent l="0" t="0" r="0" b="0"/>
            <wp:docPr id="16105542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54225" name="Picture 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7EEF" w14:textId="77777777" w:rsidR="002C478F" w:rsidRDefault="002C478F" w:rsidP="001D765C">
      <w:pPr>
        <w:ind w:firstLine="0"/>
        <w:rPr>
          <w:rFonts w:ascii="Calibri" w:eastAsia="Calibri" w:hAnsi="Calibri" w:cs="Calibri"/>
          <w:szCs w:val="22"/>
        </w:rPr>
      </w:pPr>
    </w:p>
    <w:p w14:paraId="1E478323" w14:textId="77777777" w:rsidR="002C478F" w:rsidRDefault="002C478F" w:rsidP="001D765C">
      <w:pPr>
        <w:ind w:firstLine="0"/>
        <w:rPr>
          <w:rFonts w:ascii="Calibri" w:eastAsia="Calibri" w:hAnsi="Calibri" w:cs="Calibri"/>
          <w:szCs w:val="22"/>
        </w:rPr>
      </w:pPr>
    </w:p>
    <w:p w14:paraId="6933F08A" w14:textId="77777777" w:rsidR="002C478F" w:rsidRDefault="002C478F" w:rsidP="001D765C">
      <w:pPr>
        <w:ind w:firstLine="0"/>
        <w:rPr>
          <w:rFonts w:ascii="Calibri" w:eastAsia="Calibri" w:hAnsi="Calibri" w:cs="Calibri"/>
          <w:szCs w:val="22"/>
        </w:rPr>
      </w:pPr>
    </w:p>
    <w:p w14:paraId="76722E4F" w14:textId="77777777" w:rsidR="002C478F" w:rsidRDefault="002C478F" w:rsidP="001D765C">
      <w:pPr>
        <w:ind w:firstLine="0"/>
        <w:rPr>
          <w:rFonts w:ascii="Calibri" w:eastAsia="Calibri" w:hAnsi="Calibri" w:cs="Calibri"/>
          <w:szCs w:val="22"/>
        </w:rPr>
      </w:pPr>
    </w:p>
    <w:p w14:paraId="412AC4F1" w14:textId="77777777" w:rsidR="002C478F" w:rsidRDefault="002C478F" w:rsidP="001D765C">
      <w:pPr>
        <w:ind w:firstLine="0"/>
        <w:rPr>
          <w:rFonts w:ascii="Calibri" w:eastAsia="Calibri" w:hAnsi="Calibri" w:cs="Calibri"/>
          <w:szCs w:val="22"/>
        </w:rPr>
      </w:pPr>
    </w:p>
    <w:p w14:paraId="3773288C" w14:textId="77777777" w:rsidR="002C478F" w:rsidRDefault="002C478F" w:rsidP="001D765C">
      <w:pPr>
        <w:ind w:firstLine="0"/>
        <w:rPr>
          <w:rFonts w:ascii="Calibri" w:eastAsia="Calibri" w:hAnsi="Calibri" w:cs="Calibri"/>
          <w:szCs w:val="22"/>
        </w:rPr>
      </w:pPr>
    </w:p>
    <w:p w14:paraId="611B795D" w14:textId="77777777" w:rsidR="002C478F" w:rsidRDefault="002C478F" w:rsidP="001D765C">
      <w:pPr>
        <w:ind w:firstLine="0"/>
        <w:rPr>
          <w:rFonts w:ascii="Calibri" w:eastAsia="Calibri" w:hAnsi="Calibri" w:cs="Calibri"/>
          <w:szCs w:val="22"/>
        </w:rPr>
      </w:pPr>
    </w:p>
    <w:p w14:paraId="3CADE583" w14:textId="49929859" w:rsidR="002C478F" w:rsidRDefault="002C478F" w:rsidP="002C478F">
      <w:pPr>
        <w:ind w:firstLine="0"/>
        <w:jc w:val="center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lastRenderedPageBreak/>
        <w:t>Screenshot 5</w:t>
      </w:r>
    </w:p>
    <w:p w14:paraId="3FE8108D" w14:textId="0D4B3505" w:rsidR="002C478F" w:rsidRDefault="002C478F" w:rsidP="002C478F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ab/>
      </w:r>
      <w:r w:rsidR="00210C92">
        <w:rPr>
          <w:rFonts w:ascii="Calibri" w:eastAsia="Calibri" w:hAnsi="Calibri" w:cs="Calibri"/>
          <w:szCs w:val="22"/>
        </w:rPr>
        <w:t>Decrypt a message from another user, created with my public key, using my private key.</w:t>
      </w:r>
    </w:p>
    <w:p w14:paraId="71F4F37D" w14:textId="3D9DE99F" w:rsidR="00210C92" w:rsidRDefault="00D9173A" w:rsidP="002C478F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noProof/>
          <w:szCs w:val="22"/>
        </w:rPr>
        <w:drawing>
          <wp:inline distT="0" distB="0" distL="0" distR="0" wp14:anchorId="6E1841BD" wp14:editId="2AB62E0D">
            <wp:extent cx="5943600" cy="3706495"/>
            <wp:effectExtent l="0" t="0" r="0" b="8255"/>
            <wp:docPr id="4287127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12775" name="Picture 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42B2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6DF2B427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08F2F73B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55F3DDED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1462C927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1BEE33C9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2AF77547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243888F2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66A7C1FF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06479014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77B205BA" w14:textId="77777777" w:rsidR="00D9173A" w:rsidRDefault="00D9173A" w:rsidP="002C478F">
      <w:pPr>
        <w:ind w:firstLine="0"/>
        <w:rPr>
          <w:rFonts w:ascii="Calibri" w:eastAsia="Calibri" w:hAnsi="Calibri" w:cs="Calibri"/>
          <w:szCs w:val="22"/>
        </w:rPr>
      </w:pPr>
    </w:p>
    <w:p w14:paraId="3A87EC16" w14:textId="4B4AB7FD" w:rsidR="00D9173A" w:rsidRDefault="00D9173A" w:rsidP="00D9173A">
      <w:pPr>
        <w:ind w:firstLine="0"/>
        <w:jc w:val="center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lastRenderedPageBreak/>
        <w:t>Screenshot 6</w:t>
      </w:r>
    </w:p>
    <w:p w14:paraId="54120BC7" w14:textId="79BE9A94" w:rsidR="00D9173A" w:rsidRDefault="00D9173A" w:rsidP="00D9173A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ab/>
      </w:r>
      <w:r w:rsidR="00B0043F">
        <w:rPr>
          <w:rFonts w:ascii="Calibri" w:eastAsia="Calibri" w:hAnsi="Calibri" w:cs="Calibri"/>
          <w:szCs w:val="22"/>
        </w:rPr>
        <w:t>Create a hash for a specific file.</w:t>
      </w:r>
    </w:p>
    <w:p w14:paraId="65001341" w14:textId="57487D7D" w:rsidR="00B0043F" w:rsidRPr="008C42BD" w:rsidRDefault="00B0043F" w:rsidP="00D9173A">
      <w:pPr>
        <w:ind w:firstLine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noProof/>
          <w:szCs w:val="22"/>
        </w:rPr>
        <w:drawing>
          <wp:inline distT="0" distB="0" distL="0" distR="0" wp14:anchorId="13031003" wp14:editId="0932D9CF">
            <wp:extent cx="5943600" cy="3710305"/>
            <wp:effectExtent l="0" t="0" r="0" b="4445"/>
            <wp:docPr id="10008723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2359" name="Picture 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43F" w:rsidRPr="008C42BD" w:rsidSect="000637F4">
      <w:headerReference w:type="default" r:id="rId17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CA25C" w14:textId="77777777" w:rsidR="000637F4" w:rsidRDefault="000637F4">
      <w:pPr>
        <w:spacing w:line="240" w:lineRule="auto"/>
      </w:pPr>
      <w:r>
        <w:separator/>
      </w:r>
    </w:p>
    <w:p w14:paraId="305D73F9" w14:textId="77777777" w:rsidR="000637F4" w:rsidRDefault="000637F4"/>
  </w:endnote>
  <w:endnote w:type="continuationSeparator" w:id="0">
    <w:p w14:paraId="2E98130A" w14:textId="77777777" w:rsidR="000637F4" w:rsidRDefault="000637F4">
      <w:pPr>
        <w:spacing w:line="240" w:lineRule="auto"/>
      </w:pPr>
      <w:r>
        <w:continuationSeparator/>
      </w:r>
    </w:p>
    <w:p w14:paraId="1B1F2CC5" w14:textId="77777777" w:rsidR="000637F4" w:rsidRDefault="000637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214AC" w14:textId="77777777" w:rsidR="000637F4" w:rsidRDefault="000637F4">
      <w:pPr>
        <w:spacing w:line="240" w:lineRule="auto"/>
      </w:pPr>
      <w:r>
        <w:separator/>
      </w:r>
    </w:p>
    <w:p w14:paraId="740FF016" w14:textId="77777777" w:rsidR="000637F4" w:rsidRDefault="000637F4"/>
  </w:footnote>
  <w:footnote w:type="continuationSeparator" w:id="0">
    <w:p w14:paraId="4BFC09F3" w14:textId="77777777" w:rsidR="000637F4" w:rsidRDefault="000637F4">
      <w:pPr>
        <w:spacing w:line="240" w:lineRule="auto"/>
      </w:pPr>
      <w:r>
        <w:continuationSeparator/>
      </w:r>
    </w:p>
    <w:p w14:paraId="1F1698EE" w14:textId="77777777" w:rsidR="000637F4" w:rsidRDefault="000637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DF52" w14:textId="1B230F56" w:rsidR="0D6E5604" w:rsidRPr="002F3AE9" w:rsidRDefault="00144554" w:rsidP="002F3AE9">
    <w:pPr>
      <w:pStyle w:val="Header"/>
    </w:pPr>
    <w:r>
      <w:t>Br</w:t>
    </w:r>
    <w:r w:rsidR="0066575C">
      <w:t>andon Trinkle</w:t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  <w:t xml:space="preserve">    </w:t>
    </w:r>
    <w:r w:rsidR="0066575C">
      <w:tab/>
    </w:r>
    <w:r w:rsidR="0066575C">
      <w:fldChar w:fldCharType="begin"/>
    </w:r>
    <w:r w:rsidR="0066575C">
      <w:instrText xml:space="preserve"> PAGE   \* MERGEFORMAT </w:instrText>
    </w:r>
    <w:r w:rsidR="0066575C">
      <w:fldChar w:fldCharType="separate"/>
    </w:r>
    <w:r w:rsidR="0066575C">
      <w:rPr>
        <w:noProof/>
      </w:rPr>
      <w:t>1</w:t>
    </w:r>
    <w:r w:rsidR="0066575C">
      <w:rPr>
        <w:noProof/>
      </w:rPr>
      <w:fldChar w:fldCharType="end"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5AE1DA3"/>
    <w:multiLevelType w:val="multilevel"/>
    <w:tmpl w:val="51F6C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243175389">
    <w:abstractNumId w:val="10"/>
    <w:lvlOverride w:ilvl="0">
      <w:lvl w:ilvl="0">
        <w:numFmt w:val="lowerRoman"/>
        <w:lvlText w:val="%1."/>
        <w:lvlJc w:val="right"/>
      </w:lvl>
    </w:lvlOverride>
  </w:num>
  <w:num w:numId="13" w16cid:durableId="1660378600">
    <w:abstractNumId w:val="10"/>
    <w:lvlOverride w:ilvl="0">
      <w:lvl w:ilvl="0">
        <w:numFmt w:val="lowerRoman"/>
        <w:lvlText w:val="%1."/>
        <w:lvlJc w:val="right"/>
      </w:lvl>
    </w:lvlOverride>
  </w:num>
  <w:num w:numId="14" w16cid:durableId="723988447">
    <w:abstractNumId w:val="10"/>
    <w:lvlOverride w:ilvl="0">
      <w:lvl w:ilvl="0">
        <w:numFmt w:val="lowerRoman"/>
        <w:lvlText w:val="%1."/>
        <w:lvlJc w:val="right"/>
      </w:lvl>
    </w:lvlOverride>
  </w:num>
  <w:num w:numId="15" w16cid:durableId="363334086">
    <w:abstractNumId w:val="10"/>
    <w:lvlOverride w:ilvl="0">
      <w:lvl w:ilvl="0">
        <w:numFmt w:val="lowerRoman"/>
        <w:lvlText w:val="%1."/>
        <w:lvlJc w:val="right"/>
      </w:lvl>
    </w:lvlOverride>
  </w:num>
  <w:num w:numId="16" w16cid:durableId="1152714275">
    <w:abstractNumId w:val="10"/>
    <w:lvlOverride w:ilvl="0">
      <w:lvl w:ilvl="0">
        <w:numFmt w:val="lowerRoman"/>
        <w:lvlText w:val="%1."/>
        <w:lvlJc w:val="right"/>
      </w:lvl>
    </w:lvlOverride>
  </w:num>
  <w:num w:numId="17" w16cid:durableId="361978349">
    <w:abstractNumId w:val="10"/>
    <w:lvlOverride w:ilvl="0">
      <w:lvl w:ilvl="0">
        <w:numFmt w:val="lowerRoman"/>
        <w:lvlText w:val="%1."/>
        <w:lvlJc w:val="right"/>
      </w:lvl>
    </w:lvlOverride>
  </w:num>
  <w:num w:numId="18" w16cid:durableId="2100482">
    <w:abstractNumId w:val="10"/>
    <w:lvlOverride w:ilvl="0">
      <w:lvl w:ilvl="0">
        <w:numFmt w:val="lowerRoman"/>
        <w:lvlText w:val="%1."/>
        <w:lvlJc w:val="right"/>
      </w:lvl>
    </w:lvlOverride>
  </w:num>
  <w:num w:numId="19" w16cid:durableId="1321614514">
    <w:abstractNumId w:val="10"/>
    <w:lvlOverride w:ilvl="0">
      <w:lvl w:ilvl="0">
        <w:numFmt w:val="lowerRoman"/>
        <w:lvlText w:val="%1."/>
        <w:lvlJc w:val="right"/>
      </w:lvl>
    </w:lvlOverride>
  </w:num>
  <w:num w:numId="20" w16cid:durableId="194656698">
    <w:abstractNumId w:val="10"/>
    <w:lvlOverride w:ilvl="0">
      <w:lvl w:ilvl="0">
        <w:numFmt w:val="lowerRoman"/>
        <w:lvlText w:val="%1."/>
        <w:lvlJc w:val="right"/>
      </w:lvl>
    </w:lvlOverride>
  </w:num>
  <w:num w:numId="21" w16cid:durableId="1562012564">
    <w:abstractNumId w:val="10"/>
    <w:lvlOverride w:ilvl="0">
      <w:lvl w:ilvl="0">
        <w:numFmt w:val="lowerRoman"/>
        <w:lvlText w:val="%1."/>
        <w:lvlJc w:val="right"/>
      </w:lvl>
    </w:lvlOverride>
  </w:num>
  <w:num w:numId="22" w16cid:durableId="202140777">
    <w:abstractNumId w:val="10"/>
    <w:lvlOverride w:ilvl="0">
      <w:lvl w:ilvl="0">
        <w:numFmt w:val="low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6D"/>
    <w:rsid w:val="00023AFE"/>
    <w:rsid w:val="000266B6"/>
    <w:rsid w:val="0004746B"/>
    <w:rsid w:val="0005420A"/>
    <w:rsid w:val="000622F1"/>
    <w:rsid w:val="000637F4"/>
    <w:rsid w:val="00096654"/>
    <w:rsid w:val="000A3D9B"/>
    <w:rsid w:val="000B302F"/>
    <w:rsid w:val="000C2A04"/>
    <w:rsid w:val="000D4642"/>
    <w:rsid w:val="000D539D"/>
    <w:rsid w:val="000F38B6"/>
    <w:rsid w:val="00113648"/>
    <w:rsid w:val="00116273"/>
    <w:rsid w:val="00132783"/>
    <w:rsid w:val="0013284C"/>
    <w:rsid w:val="001377EC"/>
    <w:rsid w:val="00144554"/>
    <w:rsid w:val="00146401"/>
    <w:rsid w:val="0015349C"/>
    <w:rsid w:val="00153AF4"/>
    <w:rsid w:val="00191F27"/>
    <w:rsid w:val="001C4C6F"/>
    <w:rsid w:val="001D765C"/>
    <w:rsid w:val="001F621B"/>
    <w:rsid w:val="00210C92"/>
    <w:rsid w:val="002137A1"/>
    <w:rsid w:val="00217217"/>
    <w:rsid w:val="00232821"/>
    <w:rsid w:val="002347F1"/>
    <w:rsid w:val="00261AB9"/>
    <w:rsid w:val="00265F18"/>
    <w:rsid w:val="002A007A"/>
    <w:rsid w:val="002C478F"/>
    <w:rsid w:val="002C79E6"/>
    <w:rsid w:val="002E6FA2"/>
    <w:rsid w:val="002E73A3"/>
    <w:rsid w:val="002F3AE9"/>
    <w:rsid w:val="002F47F4"/>
    <w:rsid w:val="002F696F"/>
    <w:rsid w:val="003400D4"/>
    <w:rsid w:val="00351055"/>
    <w:rsid w:val="00375814"/>
    <w:rsid w:val="003804CC"/>
    <w:rsid w:val="003B47EE"/>
    <w:rsid w:val="0042527E"/>
    <w:rsid w:val="00442C75"/>
    <w:rsid w:val="00457F0E"/>
    <w:rsid w:val="0047169D"/>
    <w:rsid w:val="00492616"/>
    <w:rsid w:val="00497994"/>
    <w:rsid w:val="004F5FF6"/>
    <w:rsid w:val="00500BB3"/>
    <w:rsid w:val="00541C0F"/>
    <w:rsid w:val="005471B7"/>
    <w:rsid w:val="0056129B"/>
    <w:rsid w:val="005748FC"/>
    <w:rsid w:val="005954FC"/>
    <w:rsid w:val="005C199E"/>
    <w:rsid w:val="00615199"/>
    <w:rsid w:val="006179EB"/>
    <w:rsid w:val="00664C1A"/>
    <w:rsid w:val="0066575C"/>
    <w:rsid w:val="006E2306"/>
    <w:rsid w:val="006F1A09"/>
    <w:rsid w:val="00732B84"/>
    <w:rsid w:val="007966BF"/>
    <w:rsid w:val="007A5D6F"/>
    <w:rsid w:val="007D2556"/>
    <w:rsid w:val="007E3317"/>
    <w:rsid w:val="007F5862"/>
    <w:rsid w:val="00821865"/>
    <w:rsid w:val="00863DA6"/>
    <w:rsid w:val="00865533"/>
    <w:rsid w:val="0087407D"/>
    <w:rsid w:val="008757FC"/>
    <w:rsid w:val="00893A20"/>
    <w:rsid w:val="008C1080"/>
    <w:rsid w:val="008C42BD"/>
    <w:rsid w:val="00906A47"/>
    <w:rsid w:val="00921560"/>
    <w:rsid w:val="00935D61"/>
    <w:rsid w:val="009566C4"/>
    <w:rsid w:val="00967F33"/>
    <w:rsid w:val="009853D8"/>
    <w:rsid w:val="009A63A2"/>
    <w:rsid w:val="009D1F3B"/>
    <w:rsid w:val="009E73AA"/>
    <w:rsid w:val="00A02BB6"/>
    <w:rsid w:val="00A02D1F"/>
    <w:rsid w:val="00A05D3E"/>
    <w:rsid w:val="00A15B3A"/>
    <w:rsid w:val="00A3104D"/>
    <w:rsid w:val="00A31881"/>
    <w:rsid w:val="00A40AC3"/>
    <w:rsid w:val="00A417C1"/>
    <w:rsid w:val="00A65927"/>
    <w:rsid w:val="00A70FFA"/>
    <w:rsid w:val="00A71D6C"/>
    <w:rsid w:val="00A84F2D"/>
    <w:rsid w:val="00AE5A2B"/>
    <w:rsid w:val="00AF2482"/>
    <w:rsid w:val="00B0043F"/>
    <w:rsid w:val="00B05B61"/>
    <w:rsid w:val="00B11F83"/>
    <w:rsid w:val="00B30DD3"/>
    <w:rsid w:val="00B72184"/>
    <w:rsid w:val="00B863FB"/>
    <w:rsid w:val="00B86440"/>
    <w:rsid w:val="00B94CD3"/>
    <w:rsid w:val="00BB273C"/>
    <w:rsid w:val="00BB2D6F"/>
    <w:rsid w:val="00BB629F"/>
    <w:rsid w:val="00BD230B"/>
    <w:rsid w:val="00BE342B"/>
    <w:rsid w:val="00C00957"/>
    <w:rsid w:val="00C00F8F"/>
    <w:rsid w:val="00C03068"/>
    <w:rsid w:val="00C459F6"/>
    <w:rsid w:val="00C56F17"/>
    <w:rsid w:val="00C6055B"/>
    <w:rsid w:val="00C946EB"/>
    <w:rsid w:val="00CA7DFE"/>
    <w:rsid w:val="00CC71B8"/>
    <w:rsid w:val="00D620FD"/>
    <w:rsid w:val="00D647CE"/>
    <w:rsid w:val="00D738D2"/>
    <w:rsid w:val="00D91044"/>
    <w:rsid w:val="00D9173A"/>
    <w:rsid w:val="00DA23D4"/>
    <w:rsid w:val="00DD705F"/>
    <w:rsid w:val="00E67454"/>
    <w:rsid w:val="00E81DCA"/>
    <w:rsid w:val="00E8406D"/>
    <w:rsid w:val="00E87372"/>
    <w:rsid w:val="00E91DE4"/>
    <w:rsid w:val="00EA706A"/>
    <w:rsid w:val="00EB0E2D"/>
    <w:rsid w:val="00EF55C5"/>
    <w:rsid w:val="00F00681"/>
    <w:rsid w:val="00F35E11"/>
    <w:rsid w:val="00F6242A"/>
    <w:rsid w:val="00F83D49"/>
    <w:rsid w:val="00F86FD1"/>
    <w:rsid w:val="00FA234D"/>
    <w:rsid w:val="00FD0666"/>
    <w:rsid w:val="00FE1BCF"/>
    <w:rsid w:val="00FE623A"/>
    <w:rsid w:val="00FF25DF"/>
    <w:rsid w:val="00FF55EC"/>
    <w:rsid w:val="00FF69D7"/>
    <w:rsid w:val="00FF75A7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DE2F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BD23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6654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D71EC99F264BE0BE844D6A0A46F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72694-FC3E-4BEA-BE8D-457A667B28FE}"/>
      </w:docPartPr>
      <w:docPartBody>
        <w:p w:rsidR="00E13D94" w:rsidRDefault="006F4843">
          <w:pPr>
            <w:pStyle w:val="73D71EC99F264BE0BE844D6A0A46F5E3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94"/>
    <w:rsid w:val="006F4843"/>
    <w:rsid w:val="00B4772F"/>
    <w:rsid w:val="00E13D94"/>
    <w:rsid w:val="00E63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D71EC99F264BE0BE844D6A0A46F5E3">
    <w:name w:val="73D71EC99F264BE0BE844D6A0A46F5E3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Fed22</b:Tag>
    <b:SourceType>InternetSite</b:SourceType>
    <b:Guid>{07FD5270-3DCF-4F51-978A-5A43DE91E9FE}</b:Guid>
    <b:Author>
      <b:Author>
        <b:Corporate>Federal Trade Commission Consumer Advice</b:Corporate>
      </b:Author>
    </b:Author>
    <b:Title>How To Secure Your Home Wi-Fi Network</b:Title>
    <b:InternetSiteTitle>Federal Trade Commission Consumer Advice</b:InternetSiteTitle>
    <b:Year>2022</b:Year>
    <b:Month>December</b:Month>
    <b:URL>https://consumer.ftc.gov/articles/how-secure-your-home-wi-fi-network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7EE6D57A-A917-4497-B977-FA3383E9111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7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2024-02-17T21:59:00Z</dcterms:created>
  <dcterms:modified xsi:type="dcterms:W3CDTF">2024-02-17T22:06:00Z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