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BA3C6" w14:textId="77777777" w:rsidR="002C79E6" w:rsidRDefault="002C79E6" w:rsidP="002C79E6"/>
    <w:p w14:paraId="0D36A3D2" w14:textId="77777777" w:rsidR="002C79E6" w:rsidRDefault="002C79E6" w:rsidP="002C79E6"/>
    <w:p w14:paraId="04376E4F" w14:textId="77777777" w:rsidR="002C79E6" w:rsidRDefault="002C79E6" w:rsidP="002C79E6"/>
    <w:p w14:paraId="5D8F76F5" w14:textId="77777777" w:rsidR="002C79E6" w:rsidRDefault="002C79E6" w:rsidP="002C79E6"/>
    <w:p w14:paraId="63D37FED" w14:textId="77777777" w:rsidR="002C79E6" w:rsidRDefault="002C79E6" w:rsidP="002C79E6"/>
    <w:p w14:paraId="43DF88A8" w14:textId="4CE10671" w:rsidR="6A36C4BF" w:rsidRPr="00B863FB" w:rsidRDefault="00DA1EDE" w:rsidP="00B863FB">
      <w:pPr>
        <w:pStyle w:val="Title"/>
      </w:pPr>
      <w:r w:rsidRPr="00DA1EDE">
        <w:t xml:space="preserve">Lab </w:t>
      </w:r>
      <w:r w:rsidR="007A18E5">
        <w:t>2</w:t>
      </w:r>
      <w:r w:rsidRPr="00DA1EDE">
        <w:t xml:space="preserve"> - </w:t>
      </w:r>
      <w:r w:rsidR="007A18E5" w:rsidRPr="007A18E5">
        <w:t>Patch Management</w:t>
      </w:r>
    </w:p>
    <w:p w14:paraId="718A5B89" w14:textId="6FE263F5" w:rsidR="201D26C8" w:rsidRDefault="201D26C8" w:rsidP="002C79E6">
      <w:pPr>
        <w:pStyle w:val="Subtitle"/>
      </w:pPr>
    </w:p>
    <w:p w14:paraId="63E6940C" w14:textId="54E30A24" w:rsidR="00A417C1" w:rsidRDefault="00DA1EDE" w:rsidP="002C79E6">
      <w:pPr>
        <w:pStyle w:val="Subtitle"/>
      </w:pPr>
      <w:r>
        <w:t>Brandon Trinkle</w:t>
      </w:r>
    </w:p>
    <w:p w14:paraId="1FCA852D" w14:textId="37B10991" w:rsidR="002C79E6" w:rsidRDefault="00DA1EDE" w:rsidP="002C79E6">
      <w:pPr>
        <w:pStyle w:val="Subtitle"/>
      </w:pPr>
      <w:r>
        <w:t>Arizona State University</w:t>
      </w:r>
    </w:p>
    <w:p w14:paraId="487AA78C" w14:textId="77777777" w:rsidR="00DA1EDE" w:rsidRDefault="00DA1EDE" w:rsidP="00DA1EDE">
      <w:pPr>
        <w:pStyle w:val="Subtitle"/>
      </w:pPr>
      <w:r>
        <w:t xml:space="preserve">IFT 380 </w:t>
      </w:r>
    </w:p>
    <w:p w14:paraId="0A3B7E8F" w14:textId="247A7536" w:rsidR="002C79E6" w:rsidRDefault="00DA1EDE" w:rsidP="00DA1EDE">
      <w:pPr>
        <w:pStyle w:val="Subtitle"/>
      </w:pPr>
      <w:r>
        <w:t xml:space="preserve">Professor </w:t>
      </w:r>
      <w:r w:rsidRPr="00DA1EDE">
        <w:t>Shaun Usman</w:t>
      </w:r>
    </w:p>
    <w:p w14:paraId="2772EF98" w14:textId="5C27D3D5" w:rsidR="201D26C8" w:rsidRDefault="00DA1EDE" w:rsidP="002C79E6">
      <w:pPr>
        <w:pStyle w:val="Subtitle"/>
      </w:pPr>
      <w:r>
        <w:t>January 2</w:t>
      </w:r>
      <w:r w:rsidR="007A18E5">
        <w:t>6</w:t>
      </w:r>
      <w:r>
        <w:t>, 2025</w:t>
      </w:r>
    </w:p>
    <w:p w14:paraId="7F5E642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335D08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28E0EF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EE18CA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DDD917F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823A32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A361BB4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8D1A5C0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2DD09D07" w14:textId="4C8CBA92" w:rsidR="00A417C1" w:rsidRPr="00B863FB" w:rsidRDefault="00DA1EDE" w:rsidP="00B863FB">
      <w:pPr>
        <w:pStyle w:val="SectionTitle"/>
      </w:pPr>
      <w:r w:rsidRPr="00DA1EDE">
        <w:lastRenderedPageBreak/>
        <w:t xml:space="preserve">Lab 1 </w:t>
      </w:r>
      <w:r w:rsidR="007A18E5">
        <w:t>–</w:t>
      </w:r>
      <w:r w:rsidRPr="00DA1EDE">
        <w:t xml:space="preserve"> </w:t>
      </w:r>
      <w:r w:rsidR="007A18E5">
        <w:t>Patch Management</w:t>
      </w:r>
    </w:p>
    <w:p w14:paraId="5678D911" w14:textId="058F7908" w:rsidR="00D620FD" w:rsidRDefault="00DA1EDE" w:rsidP="00DA1EDE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System information</w:t>
      </w:r>
    </w:p>
    <w:p w14:paraId="0710B5A8" w14:textId="3280C41A" w:rsidR="00DA1EDE" w:rsidRDefault="00DA1EDE" w:rsidP="00DA1EDE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>M</w:t>
      </w:r>
      <w:r w:rsidRPr="00DA1EDE">
        <w:rPr>
          <w:noProof/>
        </w:rPr>
        <w:t>achine name</w:t>
      </w:r>
      <w:r>
        <w:rPr>
          <w:noProof/>
        </w:rPr>
        <w:t xml:space="preserve">: </w:t>
      </w:r>
      <w:r w:rsidRPr="00DA1EDE">
        <w:rPr>
          <w:noProof/>
        </w:rPr>
        <w:t>ASU-FRM1-APP024</w:t>
      </w:r>
    </w:p>
    <w:p w14:paraId="224E4A97" w14:textId="1999F475" w:rsidR="00DA1EDE" w:rsidRDefault="00DA1EDE" w:rsidP="00DA1EDE">
      <w:pPr>
        <w:pStyle w:val="ListParagraph"/>
        <w:numPr>
          <w:ilvl w:val="1"/>
          <w:numId w:val="12"/>
        </w:numPr>
        <w:rPr>
          <w:noProof/>
        </w:rPr>
      </w:pPr>
      <w:r w:rsidRPr="00DA1EDE">
        <w:rPr>
          <w:noProof/>
        </w:rPr>
        <w:t>IP address</w:t>
      </w:r>
      <w:r>
        <w:rPr>
          <w:noProof/>
        </w:rPr>
        <w:t xml:space="preserve">: </w:t>
      </w:r>
      <w:r w:rsidRPr="00DA1EDE">
        <w:rPr>
          <w:noProof/>
        </w:rPr>
        <w:t>10.10.141.240</w:t>
      </w:r>
    </w:p>
    <w:p w14:paraId="50929852" w14:textId="615110D7" w:rsidR="00DA1EDE" w:rsidRDefault="00DA1EDE" w:rsidP="00DA1EDE">
      <w:pPr>
        <w:pStyle w:val="ListParagraph"/>
        <w:numPr>
          <w:ilvl w:val="1"/>
          <w:numId w:val="12"/>
        </w:numPr>
        <w:rPr>
          <w:noProof/>
        </w:rPr>
      </w:pPr>
      <w:r w:rsidRPr="00DA1EDE">
        <w:rPr>
          <w:noProof/>
        </w:rPr>
        <w:t>OS version</w:t>
      </w:r>
      <w:r>
        <w:rPr>
          <w:noProof/>
        </w:rPr>
        <w:t xml:space="preserve">:  </w:t>
      </w:r>
      <w:r w:rsidRPr="00DA1EDE">
        <w:rPr>
          <w:noProof/>
        </w:rPr>
        <w:t>Microsoft Windows Server 2019 Datacenter</w:t>
      </w:r>
      <w:r>
        <w:rPr>
          <w:noProof/>
        </w:rPr>
        <w:t xml:space="preserve"> - </w:t>
      </w:r>
      <w:r w:rsidRPr="00DA1EDE">
        <w:rPr>
          <w:noProof/>
        </w:rPr>
        <w:t>10.0.17763 N/A Build 17763</w:t>
      </w:r>
    </w:p>
    <w:p w14:paraId="2F4A3D90" w14:textId="46E75F8F" w:rsidR="00DA1EDE" w:rsidRDefault="00DA1EDE" w:rsidP="00DA1EDE">
      <w:pPr>
        <w:pStyle w:val="ListParagraph"/>
        <w:numPr>
          <w:ilvl w:val="1"/>
          <w:numId w:val="12"/>
        </w:numPr>
        <w:rPr>
          <w:noProof/>
        </w:rPr>
      </w:pPr>
      <w:r w:rsidRPr="00DA1EDE">
        <w:rPr>
          <w:noProof/>
        </w:rPr>
        <w:t>Memory</w:t>
      </w:r>
      <w:r>
        <w:rPr>
          <w:noProof/>
        </w:rPr>
        <w:t xml:space="preserve">: </w:t>
      </w:r>
      <w:r w:rsidRPr="00DA1EDE">
        <w:rPr>
          <w:noProof/>
        </w:rPr>
        <w:t>8,090 MB</w:t>
      </w:r>
    </w:p>
    <w:p w14:paraId="1288D648" w14:textId="0A355BDE" w:rsidR="00DA1EDE" w:rsidRDefault="00DA1EDE" w:rsidP="00DA1EDE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>P</w:t>
      </w:r>
      <w:r w:rsidRPr="00DA1EDE">
        <w:rPr>
          <w:noProof/>
        </w:rPr>
        <w:t>rocessor</w:t>
      </w:r>
      <w:r>
        <w:rPr>
          <w:noProof/>
        </w:rPr>
        <w:t xml:space="preserve">: </w:t>
      </w:r>
      <w:r w:rsidRPr="00DA1EDE">
        <w:rPr>
          <w:noProof/>
        </w:rPr>
        <w:t>Intel64 Family 6 Model 85 Stepping 7 GenuineIntel ~2500 Mhz</w:t>
      </w:r>
    </w:p>
    <w:p w14:paraId="39B9940F" w14:textId="0A837CED" w:rsidR="00DA1EDE" w:rsidRDefault="00DA1EDE" w:rsidP="00DA1EDE">
      <w:pPr>
        <w:rPr>
          <w:noProof/>
        </w:rPr>
      </w:pPr>
      <w:r w:rsidRPr="00DA1EDE">
        <w:rPr>
          <w:noProof/>
        </w:rPr>
        <w:drawing>
          <wp:inline distT="0" distB="0" distL="0" distR="0" wp14:anchorId="715C49A4" wp14:editId="6F9A05AE">
            <wp:extent cx="5943600" cy="4228465"/>
            <wp:effectExtent l="0" t="0" r="0" b="635"/>
            <wp:docPr id="149115254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2544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490A" w14:textId="36C2F2F6" w:rsidR="00DA1EDE" w:rsidRDefault="00DA1EDE" w:rsidP="00DA1EDE">
      <w:pPr>
        <w:rPr>
          <w:noProof/>
        </w:rPr>
      </w:pPr>
      <w:r w:rsidRPr="00DA1EDE">
        <w:rPr>
          <w:noProof/>
        </w:rPr>
        <w:lastRenderedPageBreak/>
        <w:drawing>
          <wp:inline distT="0" distB="0" distL="0" distR="0" wp14:anchorId="6FEF86C1" wp14:editId="18C1B76B">
            <wp:extent cx="5943600" cy="2193290"/>
            <wp:effectExtent l="0" t="0" r="0" b="0"/>
            <wp:docPr id="17413230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305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43B" w14:textId="77777777" w:rsidR="00E56437" w:rsidRDefault="00E56437" w:rsidP="00DA1EDE">
      <w:pPr>
        <w:rPr>
          <w:noProof/>
        </w:rPr>
      </w:pPr>
    </w:p>
    <w:p w14:paraId="3870B999" w14:textId="390538D7" w:rsidR="00E56437" w:rsidRDefault="00E56437" w:rsidP="00E56437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Copy utility to desk top and display logs:</w:t>
      </w:r>
    </w:p>
    <w:p w14:paraId="462A131C" w14:textId="133C09BB" w:rsidR="00E56437" w:rsidRDefault="00E56437" w:rsidP="00E56437">
      <w:pPr>
        <w:rPr>
          <w:noProof/>
        </w:rPr>
      </w:pPr>
      <w:r w:rsidRPr="00E56437">
        <w:rPr>
          <w:noProof/>
        </w:rPr>
        <w:drawing>
          <wp:inline distT="0" distB="0" distL="0" distR="0" wp14:anchorId="014E02C2" wp14:editId="4DBE2636">
            <wp:extent cx="5059680" cy="4948866"/>
            <wp:effectExtent l="0" t="0" r="7620" b="4445"/>
            <wp:docPr id="148485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553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213" cy="49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7189" w14:textId="54D6B36E" w:rsidR="00E56437" w:rsidRDefault="00E56437" w:rsidP="00E56437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Successful installation</w:t>
      </w:r>
    </w:p>
    <w:p w14:paraId="7E2A739C" w14:textId="454C9F00" w:rsidR="00E56437" w:rsidRDefault="00E56437" w:rsidP="00E56437">
      <w:pPr>
        <w:rPr>
          <w:noProof/>
        </w:rPr>
      </w:pPr>
      <w:r w:rsidRPr="00E56437">
        <w:rPr>
          <w:noProof/>
        </w:rPr>
        <w:drawing>
          <wp:inline distT="0" distB="0" distL="0" distR="0" wp14:anchorId="277CA78E" wp14:editId="11286BAC">
            <wp:extent cx="5943600" cy="5899785"/>
            <wp:effectExtent l="0" t="0" r="0" b="5715"/>
            <wp:docPr id="117773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6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FC0C" w14:textId="77777777" w:rsidR="00E56437" w:rsidRDefault="00E56437" w:rsidP="00E56437">
      <w:pPr>
        <w:rPr>
          <w:noProof/>
        </w:rPr>
      </w:pPr>
    </w:p>
    <w:p w14:paraId="385AC9A4" w14:textId="77777777" w:rsidR="00E56437" w:rsidRDefault="00E56437" w:rsidP="00E56437">
      <w:pPr>
        <w:rPr>
          <w:noProof/>
        </w:rPr>
      </w:pPr>
    </w:p>
    <w:p w14:paraId="41962FCB" w14:textId="77777777" w:rsidR="00E56437" w:rsidRDefault="00E56437" w:rsidP="00E56437">
      <w:pPr>
        <w:rPr>
          <w:noProof/>
        </w:rPr>
      </w:pPr>
    </w:p>
    <w:p w14:paraId="58A2CE0C" w14:textId="77777777" w:rsidR="00E56437" w:rsidRDefault="00E56437" w:rsidP="00E56437">
      <w:pPr>
        <w:rPr>
          <w:noProof/>
        </w:rPr>
      </w:pPr>
    </w:p>
    <w:p w14:paraId="1B83B935" w14:textId="77777777" w:rsidR="00E56437" w:rsidRDefault="00E56437" w:rsidP="00E56437">
      <w:pPr>
        <w:rPr>
          <w:noProof/>
        </w:rPr>
      </w:pPr>
    </w:p>
    <w:p w14:paraId="62A5B0BE" w14:textId="15F8D604" w:rsidR="00E56437" w:rsidRDefault="00001D24" w:rsidP="00E56437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Configure SCCM adavanced client:</w:t>
      </w:r>
    </w:p>
    <w:p w14:paraId="3D9E9197" w14:textId="54FD2148" w:rsidR="68E35553" w:rsidRDefault="00001D24" w:rsidP="00001D24">
      <w:pPr>
        <w:rPr>
          <w:noProof/>
        </w:rPr>
      </w:pPr>
      <w:r w:rsidRPr="00001D24">
        <w:rPr>
          <w:noProof/>
        </w:rPr>
        <w:drawing>
          <wp:inline distT="0" distB="0" distL="0" distR="0" wp14:anchorId="202B88C0" wp14:editId="2D95557B">
            <wp:extent cx="5943600" cy="5838190"/>
            <wp:effectExtent l="0" t="0" r="0" b="0"/>
            <wp:docPr id="1346037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379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6CE" w14:textId="77777777" w:rsidR="00001D24" w:rsidRDefault="00001D24" w:rsidP="00001D24">
      <w:pPr>
        <w:rPr>
          <w:noProof/>
        </w:rPr>
      </w:pPr>
    </w:p>
    <w:p w14:paraId="595CDE8D" w14:textId="77777777" w:rsidR="00001D24" w:rsidRDefault="00001D24" w:rsidP="00001D24">
      <w:pPr>
        <w:rPr>
          <w:noProof/>
        </w:rPr>
      </w:pPr>
    </w:p>
    <w:p w14:paraId="5FB2DAE0" w14:textId="77777777" w:rsidR="00001D24" w:rsidRDefault="00001D24" w:rsidP="00001D24">
      <w:pPr>
        <w:rPr>
          <w:noProof/>
        </w:rPr>
      </w:pPr>
    </w:p>
    <w:p w14:paraId="3754E910" w14:textId="77777777" w:rsidR="00001D24" w:rsidRDefault="00001D24" w:rsidP="00001D24">
      <w:pPr>
        <w:rPr>
          <w:noProof/>
        </w:rPr>
      </w:pPr>
    </w:p>
    <w:p w14:paraId="28A05009" w14:textId="77777777" w:rsidR="00001D24" w:rsidRDefault="00001D24" w:rsidP="00001D24">
      <w:pPr>
        <w:rPr>
          <w:noProof/>
        </w:rPr>
      </w:pPr>
    </w:p>
    <w:p w14:paraId="79A3B2E5" w14:textId="77777777" w:rsidR="00001D24" w:rsidRDefault="00001D24" w:rsidP="00001D24">
      <w:pPr>
        <w:rPr>
          <w:noProof/>
        </w:rPr>
      </w:pPr>
    </w:p>
    <w:p w14:paraId="2B152582" w14:textId="7C3B0C73" w:rsidR="00001D24" w:rsidRDefault="00001D24" w:rsidP="00001D2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Software center</w:t>
      </w:r>
    </w:p>
    <w:p w14:paraId="2EFA951D" w14:textId="206625FF" w:rsidR="00001D24" w:rsidRDefault="00001D24" w:rsidP="00001D24">
      <w:pPr>
        <w:rPr>
          <w:noProof/>
        </w:rPr>
      </w:pPr>
      <w:r w:rsidRPr="00001D24">
        <w:rPr>
          <w:noProof/>
        </w:rPr>
        <w:drawing>
          <wp:inline distT="0" distB="0" distL="0" distR="0" wp14:anchorId="09CC5EB6" wp14:editId="6593F07F">
            <wp:extent cx="5943600" cy="5856605"/>
            <wp:effectExtent l="0" t="0" r="0" b="0"/>
            <wp:docPr id="150734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86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E88C" w14:textId="77777777" w:rsidR="00001D24" w:rsidRDefault="00001D24" w:rsidP="00001D24">
      <w:pPr>
        <w:rPr>
          <w:noProof/>
        </w:rPr>
      </w:pPr>
    </w:p>
    <w:p w14:paraId="2E95AA40" w14:textId="77777777" w:rsidR="00001D24" w:rsidRDefault="00001D24" w:rsidP="00001D24">
      <w:pPr>
        <w:rPr>
          <w:noProof/>
        </w:rPr>
      </w:pPr>
    </w:p>
    <w:p w14:paraId="2DCE38DE" w14:textId="77777777" w:rsidR="00001D24" w:rsidRDefault="00001D24" w:rsidP="00001D24">
      <w:pPr>
        <w:rPr>
          <w:noProof/>
        </w:rPr>
      </w:pPr>
    </w:p>
    <w:p w14:paraId="4E9CAD5A" w14:textId="77777777" w:rsidR="00001D24" w:rsidRDefault="00001D24" w:rsidP="00001D24">
      <w:pPr>
        <w:rPr>
          <w:noProof/>
        </w:rPr>
      </w:pPr>
    </w:p>
    <w:p w14:paraId="56D12E4F" w14:textId="77777777" w:rsidR="00001D24" w:rsidRDefault="00001D24" w:rsidP="00001D24">
      <w:pPr>
        <w:rPr>
          <w:noProof/>
        </w:rPr>
      </w:pPr>
    </w:p>
    <w:p w14:paraId="04E6AF70" w14:textId="5664ED58" w:rsidR="00001D24" w:rsidRDefault="00001D24" w:rsidP="00001D2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Install SCCM Admin Console:</w:t>
      </w:r>
    </w:p>
    <w:p w14:paraId="7B6AB9A9" w14:textId="7B85962B" w:rsidR="00001D24" w:rsidRDefault="00001D24" w:rsidP="00001D24">
      <w:pPr>
        <w:rPr>
          <w:noProof/>
        </w:rPr>
      </w:pPr>
      <w:r w:rsidRPr="00001D24">
        <w:rPr>
          <w:noProof/>
        </w:rPr>
        <w:drawing>
          <wp:inline distT="0" distB="0" distL="0" distR="0" wp14:anchorId="4EDEF5F8" wp14:editId="741EB36C">
            <wp:extent cx="5943600" cy="5825490"/>
            <wp:effectExtent l="0" t="0" r="0" b="3810"/>
            <wp:docPr id="77616563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6563" name="Picture 1" descr="A computer screen with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23CD" w14:textId="77777777" w:rsidR="67AE9998" w:rsidRDefault="67AE9998" w:rsidP="00B863FB">
      <w:pPr>
        <w:rPr>
          <w:noProof/>
        </w:rPr>
      </w:pPr>
    </w:p>
    <w:p w14:paraId="5C1E300F" w14:textId="77777777" w:rsidR="67AE9998" w:rsidRDefault="67AE9998" w:rsidP="00B863FB">
      <w:pPr>
        <w:rPr>
          <w:noProof/>
        </w:rPr>
      </w:pPr>
    </w:p>
    <w:p w14:paraId="0D269F52" w14:textId="77777777" w:rsidR="4A446072" w:rsidRDefault="4A446072" w:rsidP="00B863FB">
      <w:pPr>
        <w:rPr>
          <w:noProof/>
          <w:color w:val="000000" w:themeColor="text2"/>
        </w:rPr>
      </w:pPr>
    </w:p>
    <w:p w14:paraId="1DBAC789" w14:textId="77777777" w:rsidR="4A446072" w:rsidRDefault="4A446072" w:rsidP="00B863FB">
      <w:pPr>
        <w:rPr>
          <w:noProof/>
          <w:color w:val="000000" w:themeColor="text2"/>
        </w:rPr>
      </w:pPr>
    </w:p>
    <w:p w14:paraId="72F5846A" w14:textId="31EA650A" w:rsidR="67AE9998" w:rsidRDefault="67AE9998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</w:p>
    <w:p w14:paraId="2A08AB6A" w14:textId="57AAB1B4" w:rsidR="00001D24" w:rsidRDefault="009B7A14" w:rsidP="00001D24">
      <w:pPr>
        <w:pStyle w:val="TableFigure"/>
        <w:numPr>
          <w:ilvl w:val="0"/>
          <w:numId w:val="12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lastRenderedPageBreak/>
        <w:t>Create a collection:</w:t>
      </w:r>
    </w:p>
    <w:p w14:paraId="39909906" w14:textId="16F5F230" w:rsidR="009B7A14" w:rsidRDefault="009B7A14" w:rsidP="009B7A14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B7A14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7458D9B3" wp14:editId="18B19E93">
            <wp:extent cx="5943600" cy="4651375"/>
            <wp:effectExtent l="0" t="0" r="0" b="0"/>
            <wp:docPr id="45106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64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1120" w14:textId="614A34AE" w:rsidR="009B7A14" w:rsidRDefault="00401189" w:rsidP="009B7A14">
      <w:pPr>
        <w:pStyle w:val="TableFigure"/>
        <w:numPr>
          <w:ilvl w:val="0"/>
          <w:numId w:val="12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>Test remote connection to ASU_Instructor PC</w:t>
      </w:r>
    </w:p>
    <w:p w14:paraId="3A99C845" w14:textId="2D021F35" w:rsidR="00401189" w:rsidRDefault="00401189" w:rsidP="00401189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401189">
        <w:rPr>
          <w:rFonts w:eastAsia="Calibri" w:cstheme="minorHAnsi"/>
          <w:noProof/>
          <w:color w:val="000000" w:themeColor="text2"/>
          <w:szCs w:val="22"/>
        </w:rPr>
        <w:lastRenderedPageBreak/>
        <w:drawing>
          <wp:inline distT="0" distB="0" distL="0" distR="0" wp14:anchorId="4573F01F" wp14:editId="70AE16B8">
            <wp:extent cx="5943600" cy="2900680"/>
            <wp:effectExtent l="0" t="0" r="0" b="0"/>
            <wp:docPr id="185317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79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62C" w14:textId="10BD7ACF" w:rsidR="00401189" w:rsidRDefault="00401189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  <w:r w:rsidRPr="00401189">
        <w:rPr>
          <w:rFonts w:eastAsia="Calibri" w:cstheme="minorHAnsi"/>
          <w:i/>
          <w:iCs/>
          <w:noProof/>
          <w:color w:val="000000" w:themeColor="text2"/>
          <w:szCs w:val="22"/>
        </w:rPr>
        <w:t xml:space="preserve">Note: </w:t>
      </w:r>
      <w:r>
        <w:rPr>
          <w:rFonts w:eastAsia="Calibri" w:cstheme="minorHAnsi"/>
          <w:i/>
          <w:iCs/>
          <w:noProof/>
          <w:color w:val="000000" w:themeColor="text2"/>
          <w:szCs w:val="22"/>
        </w:rPr>
        <w:t>Login credentials were not provided in Lab instructions.</w:t>
      </w:r>
    </w:p>
    <w:p w14:paraId="04BC65B2" w14:textId="73C73D74" w:rsidR="00401189" w:rsidRDefault="00401189" w:rsidP="00401189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401189">
        <w:rPr>
          <w:rFonts w:eastAsia="Calibri" w:cstheme="minorHAnsi"/>
          <w:noProof/>
          <w:color w:val="000000" w:themeColor="text2"/>
          <w:szCs w:val="22"/>
        </w:rPr>
        <w:lastRenderedPageBreak/>
        <w:drawing>
          <wp:inline distT="0" distB="0" distL="0" distR="0" wp14:anchorId="3D8D70F8" wp14:editId="47119086">
            <wp:extent cx="5943600" cy="5363845"/>
            <wp:effectExtent l="0" t="0" r="0" b="8255"/>
            <wp:docPr id="1523989776" name="Picture 1" descr="A computer screen 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9776" name="Picture 1" descr="A computer screen shot of a login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114" w14:textId="063C49D1" w:rsidR="00401189" w:rsidRDefault="00401189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  <w:r>
        <w:rPr>
          <w:rFonts w:eastAsia="Calibri" w:cstheme="minorHAnsi"/>
          <w:i/>
          <w:iCs/>
          <w:noProof/>
          <w:color w:val="000000" w:themeColor="text2"/>
          <w:szCs w:val="22"/>
        </w:rPr>
        <w:t>Note: Attempted access to bapere12_ift380</w:t>
      </w:r>
    </w:p>
    <w:p w14:paraId="02EDDDED" w14:textId="77777777" w:rsidR="00ED11C3" w:rsidRDefault="00ED11C3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p w14:paraId="70B94DB1" w14:textId="77777777" w:rsidR="00ED11C3" w:rsidRDefault="00ED11C3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p w14:paraId="197F808F" w14:textId="77777777" w:rsidR="00ED11C3" w:rsidRDefault="00ED11C3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p w14:paraId="31C1D935" w14:textId="77777777" w:rsidR="00ED11C3" w:rsidRDefault="00ED11C3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p w14:paraId="18A7DE41" w14:textId="77777777" w:rsidR="00ED11C3" w:rsidRDefault="00ED11C3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p w14:paraId="34125AA2" w14:textId="77777777" w:rsidR="00ED11C3" w:rsidRDefault="00ED11C3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p w14:paraId="0B6D4DF2" w14:textId="77777777" w:rsidR="00ED11C3" w:rsidRDefault="00ED11C3" w:rsidP="00401189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p w14:paraId="61B07BFA" w14:textId="2729EFB1" w:rsidR="00401189" w:rsidRDefault="00ED11C3" w:rsidP="00ED11C3">
      <w:pPr>
        <w:pStyle w:val="TableFigure"/>
        <w:numPr>
          <w:ilvl w:val="0"/>
          <w:numId w:val="12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lastRenderedPageBreak/>
        <w:t>Client configuration settings</w:t>
      </w:r>
    </w:p>
    <w:p w14:paraId="520EF6A7" w14:textId="36423C13" w:rsidR="00ED11C3" w:rsidRDefault="00ED11C3" w:rsidP="00ED11C3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ED11C3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260775E7" wp14:editId="7EAE3692">
            <wp:extent cx="5943600" cy="5372100"/>
            <wp:effectExtent l="0" t="0" r="0" b="0"/>
            <wp:docPr id="164735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54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1804" w14:textId="16E12A91" w:rsidR="00ED11C3" w:rsidRDefault="00ED11C3" w:rsidP="00ED11C3">
      <w:pPr>
        <w:pStyle w:val="TableFigure"/>
        <w:numPr>
          <w:ilvl w:val="0"/>
          <w:numId w:val="12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>Install Active Directory Users and Computers</w:t>
      </w:r>
    </w:p>
    <w:p w14:paraId="1ACEA430" w14:textId="02185CC7" w:rsidR="00ED11C3" w:rsidRDefault="00020009" w:rsidP="00ED11C3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020009">
        <w:rPr>
          <w:rFonts w:eastAsia="Calibri" w:cstheme="minorHAnsi"/>
          <w:noProof/>
          <w:color w:val="000000" w:themeColor="text2"/>
          <w:szCs w:val="22"/>
        </w:rPr>
        <w:lastRenderedPageBreak/>
        <w:drawing>
          <wp:inline distT="0" distB="0" distL="0" distR="0" wp14:anchorId="7BABE733" wp14:editId="0E2EC8D4">
            <wp:extent cx="5943600" cy="5954395"/>
            <wp:effectExtent l="0" t="0" r="0" b="8255"/>
            <wp:docPr id="84124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429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CBAF" w14:textId="247E93DE" w:rsidR="00020009" w:rsidRPr="00020009" w:rsidRDefault="00020009" w:rsidP="00ED11C3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  <w:r w:rsidRPr="00020009">
        <w:rPr>
          <w:rFonts w:eastAsia="Calibri" w:cstheme="minorHAnsi"/>
          <w:i/>
          <w:iCs/>
          <w:noProof/>
          <w:color w:val="000000" w:themeColor="text2"/>
          <w:szCs w:val="22"/>
        </w:rPr>
        <w:t xml:space="preserve">Note: Utilized the Lab 1 teams channel for support. </w:t>
      </w:r>
    </w:p>
    <w:sectPr w:rsidR="00020009" w:rsidRPr="0002000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38746" w14:textId="77777777" w:rsidR="00574B98" w:rsidRDefault="00574B98">
      <w:pPr>
        <w:spacing w:line="240" w:lineRule="auto"/>
      </w:pPr>
      <w:r>
        <w:separator/>
      </w:r>
    </w:p>
    <w:p w14:paraId="74B95D78" w14:textId="77777777" w:rsidR="00574B98" w:rsidRDefault="00574B98"/>
  </w:endnote>
  <w:endnote w:type="continuationSeparator" w:id="0">
    <w:p w14:paraId="71D02D32" w14:textId="77777777" w:rsidR="00574B98" w:rsidRDefault="00574B98">
      <w:pPr>
        <w:spacing w:line="240" w:lineRule="auto"/>
      </w:pPr>
      <w:r>
        <w:continuationSeparator/>
      </w:r>
    </w:p>
    <w:p w14:paraId="5A62C1B6" w14:textId="77777777" w:rsidR="00574B98" w:rsidRDefault="00574B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98A9B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1B693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D905BF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60C09" w14:textId="77777777" w:rsidR="00574B98" w:rsidRDefault="00574B98">
      <w:pPr>
        <w:spacing w:line="240" w:lineRule="auto"/>
      </w:pPr>
      <w:r>
        <w:separator/>
      </w:r>
    </w:p>
    <w:p w14:paraId="3E589C72" w14:textId="77777777" w:rsidR="00574B98" w:rsidRDefault="00574B98"/>
  </w:footnote>
  <w:footnote w:type="continuationSeparator" w:id="0">
    <w:p w14:paraId="29DE3666" w14:textId="77777777" w:rsidR="00574B98" w:rsidRDefault="00574B98">
      <w:pPr>
        <w:spacing w:line="240" w:lineRule="auto"/>
      </w:pPr>
      <w:r>
        <w:continuationSeparator/>
      </w:r>
    </w:p>
    <w:p w14:paraId="4CD9AB3D" w14:textId="77777777" w:rsidR="00574B98" w:rsidRDefault="00574B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6633FA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75E12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5AD4EC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6770058D"/>
    <w:multiLevelType w:val="hybridMultilevel"/>
    <w:tmpl w:val="5984B430"/>
    <w:lvl w:ilvl="0" w:tplc="6E46F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4241085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DE"/>
    <w:rsid w:val="00001D24"/>
    <w:rsid w:val="00020009"/>
    <w:rsid w:val="00023AFE"/>
    <w:rsid w:val="000A3D9B"/>
    <w:rsid w:val="000D4642"/>
    <w:rsid w:val="000D539D"/>
    <w:rsid w:val="001051DC"/>
    <w:rsid w:val="00116273"/>
    <w:rsid w:val="001D67FD"/>
    <w:rsid w:val="002C79E6"/>
    <w:rsid w:val="002F3AE9"/>
    <w:rsid w:val="003804CC"/>
    <w:rsid w:val="00401189"/>
    <w:rsid w:val="00574B98"/>
    <w:rsid w:val="005C199E"/>
    <w:rsid w:val="006427C6"/>
    <w:rsid w:val="00664C1A"/>
    <w:rsid w:val="007A18E5"/>
    <w:rsid w:val="0087407D"/>
    <w:rsid w:val="009B7A14"/>
    <w:rsid w:val="00A417C1"/>
    <w:rsid w:val="00B863FB"/>
    <w:rsid w:val="00B86440"/>
    <w:rsid w:val="00BB2D6F"/>
    <w:rsid w:val="00C00F8F"/>
    <w:rsid w:val="00C03068"/>
    <w:rsid w:val="00C85D6B"/>
    <w:rsid w:val="00D620FD"/>
    <w:rsid w:val="00D91044"/>
    <w:rsid w:val="00DA1EDE"/>
    <w:rsid w:val="00E56437"/>
    <w:rsid w:val="00E67454"/>
    <w:rsid w:val="00ED11C3"/>
    <w:rsid w:val="00EF55C5"/>
    <w:rsid w:val="00F6242A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8C46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12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2025-01-20T17:37:00Z</dcterms:created>
  <dcterms:modified xsi:type="dcterms:W3CDTF">2025-01-26T17:06:00Z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